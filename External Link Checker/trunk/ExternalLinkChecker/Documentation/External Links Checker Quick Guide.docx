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CE5" w:rsidRDefault="00956DC3">
      <w:pPr>
        <w:pStyle w:val="Title"/>
      </w:pPr>
      <w:r>
        <w:t>External Links Checker</w:t>
      </w:r>
    </w:p>
    <w:p w:rsidR="00131CE5" w:rsidRDefault="00956DC3">
      <w:pPr>
        <w:pStyle w:val="Heading1"/>
      </w:pPr>
      <w:r>
        <w:t>Introduction</w:t>
      </w:r>
    </w:p>
    <w:p w:rsidR="00956DC3" w:rsidRDefault="00956DC3" w:rsidP="00956DC3">
      <w:r>
        <w:t xml:space="preserve">External Links Checker (ELC) allows you to verify all external links from the defined fields </w:t>
      </w:r>
      <w:r w:rsidRPr="00956DC3">
        <w:t xml:space="preserve">within a predetermined </w:t>
      </w:r>
      <w:r>
        <w:t xml:space="preserve">items </w:t>
      </w:r>
      <w:r w:rsidRPr="00956DC3">
        <w:t>range</w:t>
      </w:r>
      <w:r>
        <w:t xml:space="preserve">. </w:t>
      </w:r>
    </w:p>
    <w:p w:rsidR="00956DC3" w:rsidRDefault="00956DC3" w:rsidP="00956DC3">
      <w:r>
        <w:t xml:space="preserve">How it works: </w:t>
      </w:r>
    </w:p>
    <w:p w:rsidR="00956DC3" w:rsidRDefault="00956DC3" w:rsidP="00956DC3">
      <w:r>
        <w:t xml:space="preserve">ELC collects external links -&gt; sends requests to the servers -&gt; gets responses -&gt; create and show a report with full link information (response code, link </w:t>
      </w:r>
      <w:proofErr w:type="spellStart"/>
      <w:r>
        <w:t>url</w:t>
      </w:r>
      <w:proofErr w:type="spellEnd"/>
      <w:r>
        <w:t xml:space="preserve">, container field, container item) </w:t>
      </w:r>
    </w:p>
    <w:p w:rsidR="00956DC3" w:rsidRDefault="00956DC3" w:rsidP="00956DC3">
      <w:pPr>
        <w:pStyle w:val="Heading1"/>
      </w:pPr>
      <w:r w:rsidRPr="00956DC3">
        <w:t>Compatibility information</w:t>
      </w:r>
    </w:p>
    <w:p w:rsidR="00956DC3" w:rsidRDefault="00956DC3" w:rsidP="00956DC3">
      <w:r>
        <w:t xml:space="preserve">ELC was tested with </w:t>
      </w:r>
      <w:r w:rsidR="00D9321C" w:rsidRPr="00D9321C">
        <w:t>6.6-7.2 versions</w:t>
      </w:r>
      <w:r>
        <w:t xml:space="preserve">. Doesn’t require any additional module. For the property work requires Internet access. </w:t>
      </w:r>
    </w:p>
    <w:p w:rsidR="00956DC3" w:rsidRDefault="00956DC3" w:rsidP="00956DC3">
      <w:pPr>
        <w:pStyle w:val="Heading1"/>
      </w:pPr>
      <w:r>
        <w:t xml:space="preserve">  Quick Start</w:t>
      </w:r>
    </w:p>
    <w:p w:rsidR="00131CE5" w:rsidRDefault="00131CE5"/>
    <w:p w:rsidR="00956DC3" w:rsidRDefault="00956DC3">
      <w:r>
        <w:t xml:space="preserve">To start using ELC you need install ExternalLinksChecker.zip </w:t>
      </w:r>
      <w:proofErr w:type="spellStart"/>
      <w:r>
        <w:t>Sitecore</w:t>
      </w:r>
      <w:proofErr w:type="spellEnd"/>
      <w:r>
        <w:t xml:space="preserve"> package. </w:t>
      </w:r>
    </w:p>
    <w:p w:rsidR="00956DC3" w:rsidRDefault="00956DC3">
      <w:r>
        <w:t>To do this:</w:t>
      </w:r>
    </w:p>
    <w:p w:rsidR="00956DC3" w:rsidRDefault="00956DC3" w:rsidP="00956DC3">
      <w:pPr>
        <w:pStyle w:val="ListParagraph"/>
        <w:numPr>
          <w:ilvl w:val="0"/>
          <w:numId w:val="13"/>
        </w:numPr>
      </w:pPr>
      <w:r>
        <w:t>Navigate Installation Wizard (menu button-&gt;Development Tools-&gt;Installation Wizard)</w:t>
      </w:r>
    </w:p>
    <w:p w:rsidR="00956DC3" w:rsidRDefault="00956DC3" w:rsidP="00956DC3">
      <w:pPr>
        <w:pStyle w:val="ListParagraph"/>
        <w:numPr>
          <w:ilvl w:val="0"/>
          <w:numId w:val="13"/>
        </w:numPr>
      </w:pPr>
      <w:r>
        <w:t>Open the package</w:t>
      </w:r>
    </w:p>
    <w:p w:rsidR="00956DC3" w:rsidRDefault="00956DC3" w:rsidP="00956DC3">
      <w:pPr>
        <w:pStyle w:val="ListParagraph"/>
        <w:numPr>
          <w:ilvl w:val="0"/>
          <w:numId w:val="13"/>
        </w:numPr>
      </w:pPr>
      <w:r>
        <w:t xml:space="preserve">Install </w:t>
      </w: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>External Links Checker package contains the following</w:t>
      </w: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>STATIC FILES:</w:t>
      </w: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 xml:space="preserve">- </w:t>
      </w:r>
      <w:proofErr w:type="spellStart"/>
      <w:r>
        <w:t>App_Config</w:t>
      </w:r>
      <w:proofErr w:type="spellEnd"/>
      <w:r>
        <w:t>/Include/</w:t>
      </w:r>
      <w:proofErr w:type="spellStart"/>
      <w:r>
        <w:t>ExternalLinksChecker.config</w:t>
      </w:r>
      <w:proofErr w:type="spellEnd"/>
    </w:p>
    <w:p w:rsidR="00956DC3" w:rsidRDefault="00956DC3" w:rsidP="00956DC3">
      <w:pPr>
        <w:pStyle w:val="ListParagraph"/>
      </w:pPr>
      <w:r>
        <w:t xml:space="preserve">- </w:t>
      </w:r>
      <w:proofErr w:type="spellStart"/>
      <w:proofErr w:type="gramStart"/>
      <w:r>
        <w:t>sitecore_modules</w:t>
      </w:r>
      <w:proofErr w:type="spellEnd"/>
      <w:r>
        <w:t>/Shell/</w:t>
      </w:r>
      <w:proofErr w:type="spellStart"/>
      <w:r>
        <w:t>ExternalLinksChecker</w:t>
      </w:r>
      <w:proofErr w:type="spellEnd"/>
      <w:proofErr w:type="gramEnd"/>
      <w:r>
        <w:t xml:space="preserve"> folder with files</w:t>
      </w:r>
    </w:p>
    <w:p w:rsidR="00956DC3" w:rsidRDefault="00956DC3" w:rsidP="00956DC3">
      <w:pPr>
        <w:pStyle w:val="ListParagraph"/>
      </w:pPr>
      <w:r>
        <w:t>-bin/ExternalLinksChecker.dll</w:t>
      </w:r>
    </w:p>
    <w:p w:rsidR="005D429F" w:rsidRDefault="005D429F" w:rsidP="005D429F">
      <w:pPr>
        <w:pStyle w:val="ListParagraph"/>
      </w:pPr>
      <w:r>
        <w:t xml:space="preserve">- </w:t>
      </w:r>
      <w:r w:rsidRPr="005D429F">
        <w:t>\</w:t>
      </w:r>
      <w:proofErr w:type="spellStart"/>
      <w:r w:rsidRPr="005D429F">
        <w:t>sitecore</w:t>
      </w:r>
      <w:proofErr w:type="spellEnd"/>
      <w:r w:rsidRPr="005D429F">
        <w:t>\shell\Applications\Content Manager\Galleries\</w:t>
      </w:r>
      <w:proofErr w:type="spellStart"/>
      <w:r w:rsidRPr="005D429F">
        <w:t>LinksChecker</w:t>
      </w:r>
      <w:proofErr w:type="spellEnd"/>
      <w:r>
        <w:t xml:space="preserve"> folder with </w:t>
      </w:r>
      <w:proofErr w:type="spellStart"/>
      <w:r>
        <w:t>subitems</w:t>
      </w:r>
      <w:proofErr w:type="spellEnd"/>
    </w:p>
    <w:p w:rsidR="005D429F" w:rsidRDefault="005D429F" w:rsidP="00956DC3">
      <w:pPr>
        <w:pStyle w:val="ListParagraph"/>
      </w:pP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>ITEMS:</w:t>
      </w: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>1. Core database</w:t>
      </w:r>
    </w:p>
    <w:p w:rsidR="00956DC3" w:rsidRDefault="00956DC3" w:rsidP="00956DC3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/content/Applications/</w:t>
      </w:r>
      <w:proofErr w:type="spellStart"/>
      <w:r>
        <w:t>ExternalLinksChecker</w:t>
      </w:r>
      <w:proofErr w:type="spellEnd"/>
    </w:p>
    <w:p w:rsidR="00956DC3" w:rsidRDefault="00956DC3" w:rsidP="00956DC3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/content/Documents and settings/All users/Start menu/Programs/</w:t>
      </w:r>
      <w:proofErr w:type="spellStart"/>
      <w:r>
        <w:t>ExternalLinkChecker</w:t>
      </w:r>
      <w:proofErr w:type="spellEnd"/>
      <w:r>
        <w:t xml:space="preserve"> </w:t>
      </w:r>
    </w:p>
    <w:p w:rsidR="00956DC3" w:rsidRDefault="00956DC3" w:rsidP="00956DC3">
      <w:pPr>
        <w:pStyle w:val="ListParagraph"/>
      </w:pPr>
    </w:p>
    <w:p w:rsidR="00956DC3" w:rsidRDefault="00956DC3" w:rsidP="00956DC3">
      <w:pPr>
        <w:pStyle w:val="ListParagraph"/>
      </w:pPr>
      <w:r>
        <w:t>2. Master database</w:t>
      </w:r>
    </w:p>
    <w:p w:rsidR="00956DC3" w:rsidRDefault="00956DC3" w:rsidP="00956DC3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/system/Modules/</w:t>
      </w:r>
      <w:proofErr w:type="spellStart"/>
      <w:r>
        <w:t>ExternalLinkChecker</w:t>
      </w:r>
      <w:proofErr w:type="spellEnd"/>
      <w:r>
        <w:t xml:space="preserve"> (module settings)</w:t>
      </w:r>
    </w:p>
    <w:p w:rsidR="00956DC3" w:rsidRDefault="00956DC3" w:rsidP="00956DC3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/templates/</w:t>
      </w:r>
      <w:proofErr w:type="spellStart"/>
      <w:r>
        <w:t>ExternalLinkChecker</w:t>
      </w:r>
      <w:proofErr w:type="spellEnd"/>
      <w:r>
        <w:t xml:space="preserve"> (module t</w:t>
      </w:r>
      <w:r w:rsidR="004F05EA">
        <w:t>e</w:t>
      </w:r>
      <w:r>
        <w:t>mplates)</w:t>
      </w:r>
      <w:bookmarkStart w:id="0" w:name="_GoBack"/>
      <w:bookmarkEnd w:id="0"/>
    </w:p>
    <w:p w:rsidR="00956DC3" w:rsidRDefault="0097231A" w:rsidP="00956DC3">
      <w:pPr>
        <w:pStyle w:val="ListParagraph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7CF090" wp14:editId="02258188">
                <wp:simplePos x="0" y="0"/>
                <wp:positionH relativeFrom="margin">
                  <wp:align>left</wp:align>
                </wp:positionH>
                <wp:positionV relativeFrom="paragraph">
                  <wp:posOffset>365125</wp:posOffset>
                </wp:positionV>
                <wp:extent cx="6191250" cy="2476500"/>
                <wp:effectExtent l="0" t="0" r="19050" b="1905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2476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i/>
                              </w:rPr>
                            </w:pPr>
                            <w:r w:rsidRPr="0097231A">
                              <w:rPr>
                                <w:i/>
                              </w:rPr>
                              <w:t xml:space="preserve">For the </w:t>
                            </w:r>
                            <w:proofErr w:type="spellStart"/>
                            <w:r w:rsidRPr="0097231A">
                              <w:rPr>
                                <w:i/>
                              </w:rPr>
                              <w:t>Sitecore</w:t>
                            </w:r>
                            <w:proofErr w:type="spellEnd"/>
                            <w:r w:rsidRPr="0097231A">
                              <w:rPr>
                                <w:i/>
                              </w:rPr>
                              <w:t xml:space="preserve"> installations higher than </w:t>
                            </w:r>
                            <w:proofErr w:type="spellStart"/>
                            <w:r w:rsidRPr="0097231A">
                              <w:rPr>
                                <w:i/>
                              </w:rPr>
                              <w:t>Sitecore</w:t>
                            </w:r>
                            <w:proofErr w:type="spellEnd"/>
                            <w:r w:rsidRPr="0097231A">
                              <w:rPr>
                                <w:i/>
                              </w:rPr>
                              <w:t xml:space="preserve"> CMS 7.0 rev. 130424 (7.0 Initial Release) add the following entry to the &lt;configuration&gt;/&lt;runtime&gt;/ </w:t>
                            </w:r>
                            <w:proofErr w:type="gramStart"/>
                            <w:r w:rsidRPr="0097231A">
                              <w:rPr>
                                <w:i/>
                              </w:rPr>
                              <w:t>section.:</w:t>
                            </w:r>
                            <w:proofErr w:type="gramEnd"/>
                          </w:p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i/>
                              </w:rPr>
                            </w:pPr>
                            <w:r w:rsidRPr="0097231A">
                              <w:rPr>
                                <w:i/>
                              </w:rPr>
                              <w:t xml:space="preserve">    &lt;</w:t>
                            </w:r>
                            <w:proofErr w:type="spellStart"/>
                            <w:r w:rsidRPr="0097231A">
                              <w:rPr>
                                <w:i/>
                              </w:rPr>
                              <w:t>assemblyBinding</w:t>
                            </w:r>
                            <w:proofErr w:type="spellEnd"/>
                            <w:r w:rsidRPr="0097231A">
                              <w:rPr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97231A">
                              <w:rPr>
                                <w:i/>
                              </w:rPr>
                              <w:t>xmlns</w:t>
                            </w:r>
                            <w:proofErr w:type="spellEnd"/>
                            <w:r w:rsidRPr="0097231A">
                              <w:rPr>
                                <w:i/>
                              </w:rPr>
                              <w:t>="urn</w:t>
                            </w:r>
                            <w:proofErr w:type="gramStart"/>
                            <w:r w:rsidRPr="0097231A">
                              <w:rPr>
                                <w:i/>
                              </w:rPr>
                              <w:t>:schemas</w:t>
                            </w:r>
                            <w:proofErr w:type="gramEnd"/>
                            <w:r w:rsidRPr="0097231A">
                              <w:rPr>
                                <w:i/>
                              </w:rPr>
                              <w:t>-microsoft-com:asm.v1"&gt;</w:t>
                            </w:r>
                          </w:p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b/>
                                <w:i/>
                              </w:rPr>
                            </w:pPr>
                            <w:r w:rsidRPr="0097231A">
                              <w:rPr>
                                <w:i/>
                              </w:rPr>
                              <w:t xml:space="preserve"> </w:t>
                            </w:r>
                            <w:r w:rsidRPr="0097231A">
                              <w:rPr>
                                <w:b/>
                                <w:i/>
                              </w:rPr>
                              <w:t xml:space="preserve">     &lt;</w:t>
                            </w:r>
                            <w:proofErr w:type="spellStart"/>
                            <w:proofErr w:type="gramStart"/>
                            <w:r w:rsidRPr="0097231A">
                              <w:rPr>
                                <w:b/>
                                <w:i/>
                              </w:rPr>
                              <w:t>dependentAssembly</w:t>
                            </w:r>
                            <w:proofErr w:type="spellEnd"/>
                            <w:proofErr w:type="gramEnd"/>
                            <w:r w:rsidRPr="0097231A">
                              <w:rPr>
                                <w:b/>
                                <w:i/>
                              </w:rPr>
                              <w:t>&gt;</w:t>
                            </w:r>
                          </w:p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b/>
                                <w:i/>
                              </w:rPr>
                            </w:pPr>
                            <w:r w:rsidRPr="0097231A">
                              <w:rPr>
                                <w:b/>
                                <w:i/>
                              </w:rPr>
                              <w:t xml:space="preserve">        &lt;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assemblyIdentity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 name="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HtmlAgilityPack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" 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publicKeyToken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="bd319b19eaf3b43a" 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xmlns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>="urn</w:t>
                            </w:r>
                            <w:proofErr w:type="gramStart"/>
                            <w:r w:rsidRPr="0097231A">
                              <w:rPr>
                                <w:b/>
                                <w:i/>
                              </w:rPr>
                              <w:t>:schemas</w:t>
                            </w:r>
                            <w:proofErr w:type="gramEnd"/>
                            <w:r w:rsidRPr="0097231A">
                              <w:rPr>
                                <w:b/>
                                <w:i/>
                              </w:rPr>
                              <w:t>-microsoft-com:asm.v1" /&gt;</w:t>
                            </w:r>
                          </w:p>
                          <w:p w:rsidR="0097231A" w:rsidRDefault="0097231A" w:rsidP="0097231A">
                            <w:pPr>
                              <w:spacing w:line="240" w:lineRule="auto"/>
                              <w:rPr>
                                <w:b/>
                                <w:i/>
                              </w:rPr>
                            </w:pPr>
                            <w:r w:rsidRPr="0097231A">
                              <w:rPr>
                                <w:b/>
                                <w:i/>
                              </w:rPr>
                              <w:t xml:space="preserve">        &lt;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bindingRedirect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oldVersion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="1.4.0.0" 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newVersion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 xml:space="preserve">="1.4.6.0" 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xmlns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>="urn</w:t>
                            </w:r>
                            <w:proofErr w:type="gramStart"/>
                            <w:r w:rsidRPr="0097231A">
                              <w:rPr>
                                <w:b/>
                                <w:i/>
                              </w:rPr>
                              <w:t>:schemas</w:t>
                            </w:r>
                            <w:proofErr w:type="gramEnd"/>
                            <w:r w:rsidRPr="0097231A">
                              <w:rPr>
                                <w:b/>
                                <w:i/>
                              </w:rPr>
                              <w:t>-microsoft-com:asm.v1" /&gt;</w:t>
                            </w:r>
                          </w:p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b/>
                                <w:i/>
                              </w:rPr>
                            </w:pPr>
                            <w:r w:rsidRPr="0097231A">
                              <w:rPr>
                                <w:b/>
                                <w:i/>
                              </w:rPr>
                              <w:t xml:space="preserve">      &lt;/</w:t>
                            </w:r>
                            <w:proofErr w:type="spellStart"/>
                            <w:r w:rsidRPr="0097231A">
                              <w:rPr>
                                <w:b/>
                                <w:i/>
                              </w:rPr>
                              <w:t>dependentAssembly</w:t>
                            </w:r>
                            <w:proofErr w:type="spellEnd"/>
                            <w:r w:rsidRPr="0097231A">
                              <w:rPr>
                                <w:b/>
                                <w:i/>
                              </w:rPr>
                              <w:t>&gt;</w:t>
                            </w:r>
                          </w:p>
                          <w:p w:rsidR="0097231A" w:rsidRPr="0097231A" w:rsidRDefault="0097231A" w:rsidP="0097231A">
                            <w:pPr>
                              <w:spacing w:line="240" w:lineRule="auto"/>
                              <w:rPr>
                                <w:i/>
                              </w:rPr>
                            </w:pPr>
                            <w:r w:rsidRPr="0097231A">
                              <w:rPr>
                                <w:b/>
                                <w:i/>
                              </w:rPr>
                              <w:t xml:space="preserve"> </w:t>
                            </w:r>
                            <w:r w:rsidRPr="0097231A">
                              <w:rPr>
                                <w:i/>
                              </w:rPr>
                              <w:t xml:space="preserve">   &lt;/</w:t>
                            </w:r>
                            <w:proofErr w:type="spellStart"/>
                            <w:r w:rsidRPr="0097231A">
                              <w:rPr>
                                <w:i/>
                              </w:rPr>
                              <w:t>assemblyBinding</w:t>
                            </w:r>
                            <w:proofErr w:type="spellEnd"/>
                            <w:r w:rsidRPr="0097231A">
                              <w:rPr>
                                <w:i/>
                              </w:rPr>
                              <w:t xml:space="preserve">&gt;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7CF0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28.75pt;width:487.5pt;height:1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" fillcolor="white [3201]" strokecolor="#c0504d [3205]" strokeweight="1pt">
                <v:textbox>
                  <w:txbxContent>
                    <w:p w:rsidR="0097231A" w:rsidRPr="0097231A" w:rsidRDefault="0097231A" w:rsidP="0097231A">
                      <w:pPr>
                        <w:spacing w:line="240" w:lineRule="auto"/>
                        <w:rPr>
                          <w:i/>
                        </w:rPr>
                      </w:pPr>
                      <w:r w:rsidRPr="0097231A">
                        <w:rPr>
                          <w:i/>
                        </w:rPr>
                        <w:t xml:space="preserve">For the </w:t>
                      </w:r>
                      <w:proofErr w:type="spellStart"/>
                      <w:r w:rsidRPr="0097231A">
                        <w:rPr>
                          <w:i/>
                        </w:rPr>
                        <w:t>Sitecore</w:t>
                      </w:r>
                      <w:proofErr w:type="spellEnd"/>
                      <w:r w:rsidRPr="0097231A">
                        <w:rPr>
                          <w:i/>
                        </w:rPr>
                        <w:t xml:space="preserve"> installations higher than </w:t>
                      </w:r>
                      <w:proofErr w:type="spellStart"/>
                      <w:r w:rsidRPr="0097231A">
                        <w:rPr>
                          <w:i/>
                        </w:rPr>
                        <w:t>Sitecore</w:t>
                      </w:r>
                      <w:proofErr w:type="spellEnd"/>
                      <w:r w:rsidRPr="0097231A">
                        <w:rPr>
                          <w:i/>
                        </w:rPr>
                        <w:t xml:space="preserve"> CMS 7.0 rev. 130424 (7.0 Initial Release) add the following entry to the &lt;configuration&gt;/&lt;runtime&gt;/ </w:t>
                      </w:r>
                      <w:proofErr w:type="gramStart"/>
                      <w:r w:rsidRPr="0097231A">
                        <w:rPr>
                          <w:i/>
                        </w:rPr>
                        <w:t>section.:</w:t>
                      </w:r>
                      <w:proofErr w:type="gramEnd"/>
                    </w:p>
                    <w:p w:rsidR="0097231A" w:rsidRPr="0097231A" w:rsidRDefault="0097231A" w:rsidP="0097231A">
                      <w:pPr>
                        <w:spacing w:line="240" w:lineRule="auto"/>
                        <w:rPr>
                          <w:i/>
                        </w:rPr>
                      </w:pPr>
                      <w:r w:rsidRPr="0097231A">
                        <w:rPr>
                          <w:i/>
                        </w:rPr>
                        <w:t xml:space="preserve">    &lt;</w:t>
                      </w:r>
                      <w:proofErr w:type="spellStart"/>
                      <w:r w:rsidRPr="0097231A">
                        <w:rPr>
                          <w:i/>
                        </w:rPr>
                        <w:t>assemblyBinding</w:t>
                      </w:r>
                      <w:proofErr w:type="spellEnd"/>
                      <w:r w:rsidRPr="0097231A">
                        <w:rPr>
                          <w:i/>
                        </w:rPr>
                        <w:t xml:space="preserve"> </w:t>
                      </w:r>
                      <w:proofErr w:type="spellStart"/>
                      <w:r w:rsidRPr="0097231A">
                        <w:rPr>
                          <w:i/>
                        </w:rPr>
                        <w:t>xmlns</w:t>
                      </w:r>
                      <w:proofErr w:type="spellEnd"/>
                      <w:r w:rsidRPr="0097231A">
                        <w:rPr>
                          <w:i/>
                        </w:rPr>
                        <w:t>="urn</w:t>
                      </w:r>
                      <w:proofErr w:type="gramStart"/>
                      <w:r w:rsidRPr="0097231A">
                        <w:rPr>
                          <w:i/>
                        </w:rPr>
                        <w:t>:schemas</w:t>
                      </w:r>
                      <w:proofErr w:type="gramEnd"/>
                      <w:r w:rsidRPr="0097231A">
                        <w:rPr>
                          <w:i/>
                        </w:rPr>
                        <w:t>-microsoft-com:asm.v1"&gt;</w:t>
                      </w:r>
                    </w:p>
                    <w:p w:rsidR="0097231A" w:rsidRPr="0097231A" w:rsidRDefault="0097231A" w:rsidP="0097231A">
                      <w:pPr>
                        <w:spacing w:line="240" w:lineRule="auto"/>
                        <w:rPr>
                          <w:b/>
                          <w:i/>
                        </w:rPr>
                      </w:pPr>
                      <w:r w:rsidRPr="0097231A">
                        <w:rPr>
                          <w:i/>
                        </w:rPr>
                        <w:t xml:space="preserve"> </w:t>
                      </w:r>
                      <w:r w:rsidRPr="0097231A">
                        <w:rPr>
                          <w:b/>
                          <w:i/>
                        </w:rPr>
                        <w:t xml:space="preserve">     &lt;</w:t>
                      </w:r>
                      <w:proofErr w:type="spellStart"/>
                      <w:proofErr w:type="gramStart"/>
                      <w:r w:rsidRPr="0097231A">
                        <w:rPr>
                          <w:b/>
                          <w:i/>
                        </w:rPr>
                        <w:t>dependentAssembly</w:t>
                      </w:r>
                      <w:proofErr w:type="spellEnd"/>
                      <w:proofErr w:type="gramEnd"/>
                      <w:r w:rsidRPr="0097231A">
                        <w:rPr>
                          <w:b/>
                          <w:i/>
                        </w:rPr>
                        <w:t>&gt;</w:t>
                      </w:r>
                    </w:p>
                    <w:p w:rsidR="0097231A" w:rsidRPr="0097231A" w:rsidRDefault="0097231A" w:rsidP="0097231A">
                      <w:pPr>
                        <w:spacing w:line="240" w:lineRule="auto"/>
                        <w:rPr>
                          <w:b/>
                          <w:i/>
                        </w:rPr>
                      </w:pPr>
                      <w:r w:rsidRPr="0097231A">
                        <w:rPr>
                          <w:b/>
                          <w:i/>
                        </w:rPr>
                        <w:t xml:space="preserve">        &lt;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assemblyIdentity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 name="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HtmlAgilityPack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" 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publicKeyToken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="bd319b19eaf3b43a" 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xmlns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>="urn</w:t>
                      </w:r>
                      <w:proofErr w:type="gramStart"/>
                      <w:r w:rsidRPr="0097231A">
                        <w:rPr>
                          <w:b/>
                          <w:i/>
                        </w:rPr>
                        <w:t>:schemas</w:t>
                      </w:r>
                      <w:proofErr w:type="gramEnd"/>
                      <w:r w:rsidRPr="0097231A">
                        <w:rPr>
                          <w:b/>
                          <w:i/>
                        </w:rPr>
                        <w:t>-microsoft-com:asm.v1" /&gt;</w:t>
                      </w:r>
                    </w:p>
                    <w:p w:rsidR="0097231A" w:rsidRDefault="0097231A" w:rsidP="0097231A">
                      <w:pPr>
                        <w:spacing w:line="240" w:lineRule="auto"/>
                        <w:rPr>
                          <w:b/>
                          <w:i/>
                        </w:rPr>
                      </w:pPr>
                      <w:r w:rsidRPr="0097231A">
                        <w:rPr>
                          <w:b/>
                          <w:i/>
                        </w:rPr>
                        <w:t xml:space="preserve">        &lt;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bindingRedirect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 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oldVersion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="1.4.0.0" 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newVersion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 xml:space="preserve">="1.4.6.0" 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xmlns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>="urn</w:t>
                      </w:r>
                      <w:proofErr w:type="gramStart"/>
                      <w:r w:rsidRPr="0097231A">
                        <w:rPr>
                          <w:b/>
                          <w:i/>
                        </w:rPr>
                        <w:t>:schemas</w:t>
                      </w:r>
                      <w:proofErr w:type="gramEnd"/>
                      <w:r w:rsidRPr="0097231A">
                        <w:rPr>
                          <w:b/>
                          <w:i/>
                        </w:rPr>
                        <w:t>-microsoft-com:asm.v1" /&gt;</w:t>
                      </w:r>
                    </w:p>
                    <w:p w:rsidR="0097231A" w:rsidRPr="0097231A" w:rsidRDefault="0097231A" w:rsidP="0097231A">
                      <w:pPr>
                        <w:spacing w:line="240" w:lineRule="auto"/>
                        <w:rPr>
                          <w:b/>
                          <w:i/>
                        </w:rPr>
                      </w:pPr>
                      <w:r w:rsidRPr="0097231A">
                        <w:rPr>
                          <w:b/>
                          <w:i/>
                        </w:rPr>
                        <w:t xml:space="preserve">      &lt;/</w:t>
                      </w:r>
                      <w:proofErr w:type="spellStart"/>
                      <w:r w:rsidRPr="0097231A">
                        <w:rPr>
                          <w:b/>
                          <w:i/>
                        </w:rPr>
                        <w:t>dependentAssembly</w:t>
                      </w:r>
                      <w:proofErr w:type="spellEnd"/>
                      <w:r w:rsidRPr="0097231A">
                        <w:rPr>
                          <w:b/>
                          <w:i/>
                        </w:rPr>
                        <w:t>&gt;</w:t>
                      </w:r>
                    </w:p>
                    <w:p w:rsidR="0097231A" w:rsidRPr="0097231A" w:rsidRDefault="0097231A" w:rsidP="0097231A">
                      <w:pPr>
                        <w:spacing w:line="240" w:lineRule="auto"/>
                        <w:rPr>
                          <w:i/>
                        </w:rPr>
                      </w:pPr>
                      <w:r w:rsidRPr="0097231A">
                        <w:rPr>
                          <w:b/>
                          <w:i/>
                        </w:rPr>
                        <w:t xml:space="preserve"> </w:t>
                      </w:r>
                      <w:r w:rsidRPr="0097231A">
                        <w:rPr>
                          <w:i/>
                        </w:rPr>
                        <w:t xml:space="preserve">   &lt;/</w:t>
                      </w:r>
                      <w:proofErr w:type="spellStart"/>
                      <w:r w:rsidRPr="0097231A">
                        <w:rPr>
                          <w:i/>
                        </w:rPr>
                        <w:t>assemblyBinding</w:t>
                      </w:r>
                      <w:proofErr w:type="spellEnd"/>
                      <w:r w:rsidRPr="0097231A">
                        <w:rPr>
                          <w:i/>
                        </w:rPr>
                        <w:t xml:space="preserve">&gt;  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:rsidR="0097231A" w:rsidRDefault="0097231A" w:rsidP="00956DC3">
      <w:pPr>
        <w:pStyle w:val="ListParagraph"/>
      </w:pPr>
    </w:p>
    <w:p w:rsidR="0097231A" w:rsidRDefault="0097231A" w:rsidP="00956DC3">
      <w:pPr>
        <w:pStyle w:val="ListParagraph"/>
      </w:pPr>
    </w:p>
    <w:p w:rsidR="00D27FF4" w:rsidRDefault="00956DC3" w:rsidP="00956DC3">
      <w:pPr>
        <w:pStyle w:val="ListParagraph"/>
      </w:pPr>
      <w:r>
        <w:t>After package installed, you can start enjoy the module.  Navigate menu button-&gt;All Applications-&gt;</w:t>
      </w:r>
      <w:proofErr w:type="spellStart"/>
      <w:r>
        <w:t>ExternalLinksChecker</w:t>
      </w:r>
      <w:proofErr w:type="spellEnd"/>
      <w:r>
        <w:t xml:space="preserve">; ELC wizard has to appear. </w:t>
      </w:r>
    </w:p>
    <w:p w:rsidR="0097231A" w:rsidRDefault="0097231A" w:rsidP="00956DC3">
      <w:pPr>
        <w:pStyle w:val="ListParagraph"/>
      </w:pPr>
    </w:p>
    <w:p w:rsidR="0097231A" w:rsidRDefault="0097231A" w:rsidP="00956DC3">
      <w:pPr>
        <w:pStyle w:val="ListParagraph"/>
      </w:pPr>
    </w:p>
    <w:p w:rsidR="00D27FF4" w:rsidRDefault="00873E82" w:rsidP="00D27FF4">
      <w:pPr>
        <w:pStyle w:val="ListParagraph"/>
        <w:jc w:val="both"/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787118" cy="3086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11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  <w:r>
        <w:t xml:space="preserve"> Select database</w:t>
      </w:r>
    </w:p>
    <w:p w:rsidR="00D27FF4" w:rsidRDefault="00D27FF4" w:rsidP="00956DC3">
      <w:pPr>
        <w:pStyle w:val="ListParagraph"/>
      </w:pPr>
    </w:p>
    <w:p w:rsidR="00D27FF4" w:rsidRDefault="00873E82" w:rsidP="00956DC3">
      <w:pPr>
        <w:pStyle w:val="ListParagraph"/>
      </w:pPr>
      <w:r>
        <w:rPr>
          <w:noProof/>
          <w:lang w:eastAsia="en-US"/>
        </w:rPr>
        <w:lastRenderedPageBreak/>
        <w:drawing>
          <wp:inline distT="0" distB="0" distL="0" distR="0" wp14:anchorId="58CB3809" wp14:editId="16169BCA">
            <wp:extent cx="2859494" cy="3152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231" cy="316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1A" w:rsidRDefault="0097231A" w:rsidP="00956DC3">
      <w:pPr>
        <w:pStyle w:val="ListParagraph"/>
      </w:pPr>
    </w:p>
    <w:p w:rsidR="00D27FF4" w:rsidRDefault="00956DC3" w:rsidP="00956DC3">
      <w:pPr>
        <w:pStyle w:val="ListParagraph"/>
      </w:pPr>
      <w:r>
        <w:t xml:space="preserve"> </w:t>
      </w:r>
      <w:r w:rsidR="00D27FF4">
        <w:t xml:space="preserve">Select </w:t>
      </w:r>
      <w:r>
        <w:t>language</w:t>
      </w:r>
      <w:r w:rsidR="00D27FF4">
        <w:t>:</w:t>
      </w:r>
    </w:p>
    <w:p w:rsidR="00D27FF4" w:rsidRDefault="00D27FF4" w:rsidP="00956DC3">
      <w:pPr>
        <w:pStyle w:val="ListParagraph"/>
      </w:pPr>
    </w:p>
    <w:p w:rsidR="00D27FF4" w:rsidRDefault="00873E82" w:rsidP="00956DC3">
      <w:pPr>
        <w:pStyle w:val="ListParagraph"/>
      </w:pPr>
      <w:r>
        <w:rPr>
          <w:noProof/>
          <w:lang w:eastAsia="en-US"/>
        </w:rPr>
        <w:drawing>
          <wp:inline distT="0" distB="0" distL="0" distR="0" wp14:anchorId="731BDCBB" wp14:editId="197FA277">
            <wp:extent cx="2899550" cy="3124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6503" cy="314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</w:p>
    <w:p w:rsidR="00D27FF4" w:rsidRDefault="00D27FF4" w:rsidP="00D27FF4">
      <w:pPr>
        <w:pStyle w:val="ListParagraph"/>
      </w:pPr>
      <w:r>
        <w:t>And Root item</w:t>
      </w:r>
      <w:r w:rsidR="00956DC3">
        <w:t xml:space="preserve"> </w:t>
      </w:r>
      <w:r>
        <w:t xml:space="preserve">to define items range where ELC will looking for links fields. </w:t>
      </w:r>
    </w:p>
    <w:p w:rsidR="00D27FF4" w:rsidRDefault="00D27FF4" w:rsidP="00D27FF4">
      <w:pPr>
        <w:pStyle w:val="ListParagraph"/>
      </w:pPr>
    </w:p>
    <w:p w:rsidR="00D27FF4" w:rsidRDefault="00873E82" w:rsidP="00956DC3">
      <w:pPr>
        <w:pStyle w:val="ListParagraph"/>
      </w:pPr>
      <w:r>
        <w:rPr>
          <w:noProof/>
          <w:lang w:eastAsia="en-US"/>
        </w:rPr>
        <w:lastRenderedPageBreak/>
        <w:drawing>
          <wp:inline distT="0" distB="0" distL="0" distR="0" wp14:anchorId="65EF319D" wp14:editId="1DB440D3">
            <wp:extent cx="2886075" cy="33547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0515" cy="33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F4" w:rsidRDefault="00D27FF4" w:rsidP="00956DC3">
      <w:pPr>
        <w:pStyle w:val="ListParagraph"/>
      </w:pPr>
    </w:p>
    <w:p w:rsidR="00956DC3" w:rsidRDefault="00D27FF4" w:rsidP="00956DC3">
      <w:pPr>
        <w:pStyle w:val="ListParagraph"/>
      </w:pPr>
      <w:proofErr w:type="spellStart"/>
      <w:r>
        <w:t>ElC</w:t>
      </w:r>
      <w:proofErr w:type="spellEnd"/>
      <w:r>
        <w:t xml:space="preserve"> will start collecting links and request pages</w:t>
      </w:r>
    </w:p>
    <w:p w:rsidR="00D27FF4" w:rsidRDefault="00D27FF4" w:rsidP="00956DC3">
      <w:pPr>
        <w:pStyle w:val="ListParagraph"/>
      </w:pPr>
    </w:p>
    <w:p w:rsidR="00D27FF4" w:rsidRDefault="00873E82" w:rsidP="00956DC3">
      <w:pPr>
        <w:pStyle w:val="ListParagraph"/>
      </w:pPr>
      <w:r>
        <w:rPr>
          <w:noProof/>
          <w:lang w:eastAsia="en-US"/>
        </w:rPr>
        <w:drawing>
          <wp:inline distT="0" distB="0" distL="0" distR="0" wp14:anchorId="00AFA657" wp14:editId="1C66E310">
            <wp:extent cx="3011824" cy="3286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451" cy="33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  <w:r>
        <w:t xml:space="preserve">When ELC finish, you will be able to see the report, click on “Click here to see a report” link: </w:t>
      </w:r>
    </w:p>
    <w:p w:rsidR="00D27FF4" w:rsidRDefault="00D27FF4" w:rsidP="00956DC3">
      <w:pPr>
        <w:pStyle w:val="ListParagraph"/>
        <w:rPr>
          <w:noProof/>
          <w:lang w:eastAsia="en-US"/>
        </w:rPr>
      </w:pPr>
    </w:p>
    <w:p w:rsidR="00873E82" w:rsidRDefault="00873E82" w:rsidP="00956DC3">
      <w:pPr>
        <w:pStyle w:val="ListParagraph"/>
      </w:pPr>
      <w:r>
        <w:rPr>
          <w:noProof/>
          <w:lang w:eastAsia="en-US"/>
        </w:rPr>
        <w:lastRenderedPageBreak/>
        <w:drawing>
          <wp:inline distT="0" distB="0" distL="0" distR="0" wp14:anchorId="3595CDC9" wp14:editId="44ADC3ED">
            <wp:extent cx="3028950" cy="337908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5695" cy="342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  <w:r>
        <w:t xml:space="preserve">On the Report page you can search for the field Name, Code or Content Item; Sort result by code, field or item. </w:t>
      </w:r>
      <w:r w:rsidR="00873E82">
        <w:t>You can use quick sort by code options in Operations chunk</w:t>
      </w:r>
    </w:p>
    <w:p w:rsidR="00D27FF4" w:rsidRDefault="00D27FF4" w:rsidP="00956DC3">
      <w:pPr>
        <w:pStyle w:val="ListParagraph"/>
      </w:pPr>
      <w:r>
        <w:t>You can download the report in csv format</w:t>
      </w:r>
    </w:p>
    <w:p w:rsidR="00D27FF4" w:rsidRDefault="00873E82" w:rsidP="00956DC3">
      <w:pPr>
        <w:pStyle w:val="ListParagraph"/>
      </w:pPr>
      <w:r>
        <w:rPr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6CEFD4A6" wp14:editId="47BDE029">
            <wp:simplePos x="0" y="0"/>
            <wp:positionH relativeFrom="margin">
              <wp:posOffset>-295275</wp:posOffset>
            </wp:positionH>
            <wp:positionV relativeFrom="page">
              <wp:posOffset>1009650</wp:posOffset>
            </wp:positionV>
            <wp:extent cx="5943600" cy="532384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7FF4" w:rsidRDefault="00D27FF4" w:rsidP="00956DC3">
      <w:pPr>
        <w:pStyle w:val="ListParagraph"/>
      </w:pPr>
    </w:p>
    <w:p w:rsidR="00D27FF4" w:rsidRDefault="00D27FF4" w:rsidP="00956DC3">
      <w:pPr>
        <w:pStyle w:val="ListParagraph"/>
      </w:pPr>
    </w:p>
    <w:p w:rsidR="00956DC3" w:rsidRDefault="00956DC3" w:rsidP="00956DC3">
      <w:pPr>
        <w:pStyle w:val="ListParagraph"/>
      </w:pPr>
      <w:r>
        <w:t xml:space="preserve">By default ELC checks General link, link and Rich text fields. You can change the list in the </w:t>
      </w:r>
      <w:proofErr w:type="spellStart"/>
      <w:r>
        <w:t>ExternalLinksChecker.config</w:t>
      </w:r>
      <w:proofErr w:type="spellEnd"/>
      <w:r>
        <w:t xml:space="preserve"> </w:t>
      </w:r>
      <w:proofErr w:type="gramStart"/>
      <w:r>
        <w:t xml:space="preserve">file </w:t>
      </w:r>
      <w:r w:rsidRPr="00956DC3">
        <w:t xml:space="preserve"> &lt;</w:t>
      </w:r>
      <w:proofErr w:type="spellStart"/>
      <w:proofErr w:type="gramEnd"/>
      <w:r w:rsidRPr="00956DC3">
        <w:t>FieldCheckTypes</w:t>
      </w:r>
      <w:proofErr w:type="spellEnd"/>
      <w:r w:rsidRPr="00956DC3">
        <w:t>&gt;</w:t>
      </w:r>
      <w:r>
        <w:t xml:space="preserve"> node. How to extend the list read more in “</w:t>
      </w:r>
      <w:bookmarkStart w:id="1" w:name="OLE_LINK14"/>
      <w:bookmarkStart w:id="2" w:name="OLE_LINK15"/>
      <w:r w:rsidR="003677EE">
        <w:fldChar w:fldCharType="begin"/>
      </w:r>
      <w:r w:rsidR="003677EE">
        <w:instrText xml:space="preserve"> HYPERLINK  \l "_Add_Custom_Fields" </w:instrText>
      </w:r>
      <w:r w:rsidR="003677EE">
        <w:fldChar w:fldCharType="separate"/>
      </w:r>
      <w:r w:rsidRPr="003677EE">
        <w:rPr>
          <w:rStyle w:val="Hyperlink"/>
        </w:rPr>
        <w:t>Add Custom Fields</w:t>
      </w:r>
      <w:bookmarkEnd w:id="1"/>
      <w:bookmarkEnd w:id="2"/>
      <w:r w:rsidRPr="003677EE">
        <w:rPr>
          <w:rStyle w:val="Hyperlink"/>
        </w:rPr>
        <w:t>”</w:t>
      </w:r>
      <w:r w:rsidR="003677EE">
        <w:fldChar w:fldCharType="end"/>
      </w:r>
      <w:r>
        <w:t xml:space="preserve"> section</w:t>
      </w:r>
      <w:r w:rsidR="0097231A">
        <w:t>.</w:t>
      </w:r>
    </w:p>
    <w:p w:rsidR="0097231A" w:rsidRDefault="0097231A" w:rsidP="00956DC3">
      <w:pPr>
        <w:pStyle w:val="ListParagraph"/>
      </w:pPr>
    </w:p>
    <w:p w:rsidR="00D27FF4" w:rsidRDefault="00D27FF4" w:rsidP="00D27FF4">
      <w:pPr>
        <w:pStyle w:val="Heading1"/>
      </w:pPr>
      <w:r>
        <w:t>Configuration</w:t>
      </w:r>
    </w:p>
    <w:p w:rsidR="00956DC3" w:rsidRDefault="00956DC3" w:rsidP="00D27FF4">
      <w:pPr>
        <w:pStyle w:val="Heading2"/>
      </w:pPr>
      <w:bookmarkStart w:id="3" w:name="_Response_Codes"/>
      <w:bookmarkEnd w:id="3"/>
      <w:r>
        <w:t xml:space="preserve"> </w:t>
      </w:r>
      <w:r w:rsidR="00D27FF4">
        <w:t xml:space="preserve">Response Codes </w:t>
      </w:r>
    </w:p>
    <w:p w:rsidR="00D27FF4" w:rsidRDefault="00D27FF4" w:rsidP="00D27FF4"/>
    <w:p w:rsidR="00EB0B75" w:rsidRDefault="00D27FF4" w:rsidP="00D27FF4">
      <w:r>
        <w:t xml:space="preserve">You can </w:t>
      </w:r>
      <w:r w:rsidR="00EB0B75">
        <w:t xml:space="preserve">configure which </w:t>
      </w:r>
      <w:proofErr w:type="spellStart"/>
      <w:r w:rsidR="00EB0B75">
        <w:t>httpResponse</w:t>
      </w:r>
      <w:proofErr w:type="spellEnd"/>
      <w:r w:rsidR="00EB0B75">
        <w:t xml:space="preserve"> codes you want to display in the Report and what you want to see in the tooltip. </w:t>
      </w:r>
    </w:p>
    <w:p w:rsidR="00EB0B75" w:rsidRDefault="00EB0B75" w:rsidP="00D27FF4">
      <w:r>
        <w:t xml:space="preserve">By default ELC displays all responses, you can disable it by the following setting: </w:t>
      </w:r>
    </w:p>
    <w:p w:rsidR="00D27FF4" w:rsidRDefault="00EB0B75" w:rsidP="00D27FF4">
      <w:r w:rsidRPr="00EB0B75">
        <w:lastRenderedPageBreak/>
        <w:t>&lt;setting name="</w:t>
      </w:r>
      <w:bookmarkStart w:id="4" w:name="OLE_LINK11"/>
      <w:bookmarkStart w:id="5" w:name="OLE_LINK12"/>
      <w:proofErr w:type="spellStart"/>
      <w:r w:rsidRPr="00EB0B75">
        <w:t>ShowAllResults</w:t>
      </w:r>
      <w:bookmarkEnd w:id="4"/>
      <w:bookmarkEnd w:id="5"/>
      <w:proofErr w:type="spellEnd"/>
      <w:r w:rsidRPr="00EB0B75">
        <w:t>" value="true"/&gt;</w:t>
      </w:r>
      <w:r>
        <w:t xml:space="preserve"> </w:t>
      </w:r>
    </w:p>
    <w:p w:rsidR="00EB0B75" w:rsidRDefault="00EB0B75" w:rsidP="00D27FF4">
      <w:r>
        <w:t>If “</w:t>
      </w:r>
      <w:proofErr w:type="spellStart"/>
      <w:r>
        <w:t>ShallAllResults</w:t>
      </w:r>
      <w:proofErr w:type="spellEnd"/>
      <w:r>
        <w:t xml:space="preserve">” setting is set to false ELC will show only codes defined under the </w:t>
      </w:r>
      <w:proofErr w:type="spellStart"/>
      <w:r w:rsidRPr="00EB0B75">
        <w:t>HttpStatusCodeFolder</w:t>
      </w:r>
      <w:proofErr w:type="spellEnd"/>
      <w:r>
        <w:t xml:space="preserve">. By default it is </w:t>
      </w:r>
      <w:proofErr w:type="gramStart"/>
      <w:r>
        <w:t xml:space="preserve">the  </w:t>
      </w:r>
      <w:r w:rsidRPr="00EB0B75">
        <w:t>/</w:t>
      </w:r>
      <w:proofErr w:type="spellStart"/>
      <w:proofErr w:type="gramEnd"/>
      <w:r w:rsidRPr="00EB0B75">
        <w:t>sitecore</w:t>
      </w:r>
      <w:proofErr w:type="spellEnd"/>
      <w:r w:rsidRPr="00EB0B75">
        <w:t>/system/Modules/</w:t>
      </w:r>
      <w:proofErr w:type="spellStart"/>
      <w:r w:rsidRPr="00EB0B75">
        <w:t>ExternalLinksChecker</w:t>
      </w:r>
      <w:proofErr w:type="spellEnd"/>
      <w:r w:rsidRPr="00EB0B75">
        <w:t>/Codes</w:t>
      </w:r>
      <w:r>
        <w:t xml:space="preserve"> folder in master database, but you can change it using the following setting: </w:t>
      </w:r>
    </w:p>
    <w:p w:rsidR="00EB0B75" w:rsidRDefault="00EB0B75" w:rsidP="00D27FF4">
      <w:r w:rsidRPr="00EB0B75">
        <w:t>&lt;setting name="</w:t>
      </w:r>
      <w:bookmarkStart w:id="6" w:name="OLE_LINK1"/>
      <w:bookmarkStart w:id="7" w:name="OLE_LINK2"/>
      <w:proofErr w:type="spellStart"/>
      <w:r w:rsidRPr="00EB0B75">
        <w:t>HttpStatusCodeFolder</w:t>
      </w:r>
      <w:bookmarkEnd w:id="6"/>
      <w:bookmarkEnd w:id="7"/>
      <w:proofErr w:type="spellEnd"/>
      <w:r w:rsidRPr="00EB0B75">
        <w:t xml:space="preserve">" </w:t>
      </w:r>
      <w:r>
        <w:t>v</w:t>
      </w:r>
      <w:r w:rsidRPr="00EB0B75">
        <w:t>alue</w:t>
      </w:r>
      <w:bookmarkStart w:id="8" w:name="OLE_LINK3"/>
      <w:bookmarkStart w:id="9" w:name="OLE_LINK4"/>
      <w:r w:rsidRPr="00EB0B75">
        <w:t>="/</w:t>
      </w:r>
      <w:proofErr w:type="spellStart"/>
      <w:r w:rsidRPr="00EB0B75">
        <w:t>sitecore</w:t>
      </w:r>
      <w:proofErr w:type="spellEnd"/>
      <w:r w:rsidRPr="00EB0B75">
        <w:t>/system/Modules/</w:t>
      </w:r>
      <w:proofErr w:type="spellStart"/>
      <w:r w:rsidRPr="00EB0B75">
        <w:t>ExternalLinksChecker</w:t>
      </w:r>
      <w:proofErr w:type="spellEnd"/>
      <w:r w:rsidRPr="00EB0B75">
        <w:t>/Codes</w:t>
      </w:r>
      <w:bookmarkEnd w:id="8"/>
      <w:bookmarkEnd w:id="9"/>
      <w:r w:rsidRPr="00EB0B75">
        <w:t>"/&gt;</w:t>
      </w:r>
      <w:r>
        <w:t xml:space="preserve"> </w:t>
      </w:r>
    </w:p>
    <w:p w:rsidR="00EB0B75" w:rsidRDefault="00EB0B75" w:rsidP="00D27FF4"/>
    <w:p w:rsidR="00EB0B75" w:rsidRDefault="00EB0B75" w:rsidP="00D27FF4">
      <w:r>
        <w:t xml:space="preserve">Code item has to be named by code number and contains two fields: </w:t>
      </w:r>
    </w:p>
    <w:p w:rsidR="00EB0B75" w:rsidRDefault="00EB0B75" w:rsidP="00EB0B75">
      <w:pPr>
        <w:pStyle w:val="ListParagraph"/>
        <w:numPr>
          <w:ilvl w:val="0"/>
          <w:numId w:val="14"/>
        </w:numPr>
      </w:pPr>
      <w:r>
        <w:t xml:space="preserve">Code (string code equivalent) </w:t>
      </w:r>
    </w:p>
    <w:p w:rsidR="00EB0B75" w:rsidRDefault="00EB0B75" w:rsidP="00EB0B75">
      <w:pPr>
        <w:pStyle w:val="ListParagraph"/>
        <w:numPr>
          <w:ilvl w:val="0"/>
          <w:numId w:val="14"/>
        </w:numPr>
      </w:pPr>
      <w:r>
        <w:t>Description (tool tip code description)</w:t>
      </w:r>
    </w:p>
    <w:p w:rsidR="00EB0B75" w:rsidRDefault="00EB0B75" w:rsidP="00EB0B75">
      <w:r w:rsidRPr="00EB0B75">
        <w:rPr>
          <w:noProof/>
          <w:lang w:eastAsia="en-US"/>
        </w:rPr>
        <w:drawing>
          <wp:inline distT="0" distB="0" distL="0" distR="0" wp14:anchorId="6DB470DF" wp14:editId="3E5B14C5">
            <wp:extent cx="5943600" cy="27506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0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B75" w:rsidRDefault="00EB0B75" w:rsidP="00EB0B75"/>
    <w:p w:rsidR="0097231A" w:rsidRDefault="0097231A" w:rsidP="00EB0B75"/>
    <w:p w:rsidR="0097231A" w:rsidRDefault="0097231A" w:rsidP="00EB0B75"/>
    <w:p w:rsidR="00EB0B75" w:rsidRDefault="00EB0B75" w:rsidP="00EB0B75"/>
    <w:p w:rsidR="00EB0B75" w:rsidRDefault="00EB0B75" w:rsidP="00EB0B75">
      <w:pPr>
        <w:pStyle w:val="Heading2"/>
      </w:pPr>
      <w:bookmarkStart w:id="10" w:name="_Target_Databases"/>
      <w:bookmarkEnd w:id="10"/>
      <w:r>
        <w:t>Target Databases</w:t>
      </w:r>
    </w:p>
    <w:p w:rsidR="00EB0B75" w:rsidRDefault="00EB0B75" w:rsidP="00EB0B75"/>
    <w:p w:rsidR="00EB0B75" w:rsidRDefault="00EB0B75" w:rsidP="00EB0B75">
      <w:r>
        <w:t xml:space="preserve">You can configure which databases are available for </w:t>
      </w:r>
      <w:r w:rsidR="00A65C81">
        <w:t xml:space="preserve">selecting in Wizard. All target databases are defined as items in the </w:t>
      </w:r>
      <w:proofErr w:type="spellStart"/>
      <w:r w:rsidR="00A65C81" w:rsidRPr="00A65C81">
        <w:t>SourceDatabasesRoot</w:t>
      </w:r>
      <w:proofErr w:type="spellEnd"/>
      <w:r w:rsidR="00A65C81">
        <w:t xml:space="preserve"> folder, which is the </w:t>
      </w:r>
      <w:r w:rsidR="00A65C81" w:rsidRPr="00A65C81">
        <w:t>/</w:t>
      </w:r>
      <w:proofErr w:type="spellStart"/>
      <w:r w:rsidR="00A65C81" w:rsidRPr="00A65C81">
        <w:t>sitecore</w:t>
      </w:r>
      <w:proofErr w:type="spellEnd"/>
      <w:r w:rsidR="00A65C81" w:rsidRPr="00A65C81">
        <w:t>/system/Modules/</w:t>
      </w:r>
      <w:proofErr w:type="spellStart"/>
      <w:r w:rsidR="00A65C81" w:rsidRPr="00A65C81">
        <w:t>ExternalLinksChecker</w:t>
      </w:r>
      <w:proofErr w:type="spellEnd"/>
      <w:r w:rsidR="00A65C81" w:rsidRPr="00A65C81">
        <w:t>/</w:t>
      </w:r>
      <w:proofErr w:type="spellStart"/>
      <w:r w:rsidR="00A65C81" w:rsidRPr="00A65C81">
        <w:t>SourceDatabases</w:t>
      </w:r>
      <w:proofErr w:type="spellEnd"/>
      <w:r w:rsidR="00A65C81">
        <w:t xml:space="preserve"> folder in master database by default. </w:t>
      </w:r>
    </w:p>
    <w:p w:rsidR="00A65C81" w:rsidRDefault="00A65C81" w:rsidP="00EB0B75">
      <w:r>
        <w:t xml:space="preserve">You can change the folder path in </w:t>
      </w:r>
      <w:proofErr w:type="spellStart"/>
      <w:r>
        <w:t>config</w:t>
      </w:r>
      <w:proofErr w:type="spellEnd"/>
      <w:r>
        <w:t xml:space="preserve"> file by the following setting: </w:t>
      </w:r>
    </w:p>
    <w:p w:rsidR="00A65C81" w:rsidRDefault="00A65C81" w:rsidP="00EB0B75">
      <w:r w:rsidRPr="00A65C81">
        <w:t xml:space="preserve">    &lt;setting name="</w:t>
      </w:r>
      <w:bookmarkStart w:id="11" w:name="OLE_LINK8"/>
      <w:proofErr w:type="spellStart"/>
      <w:r w:rsidRPr="00A65C81">
        <w:t>SourceDatabasesRoot</w:t>
      </w:r>
      <w:bookmarkEnd w:id="11"/>
      <w:proofErr w:type="spellEnd"/>
      <w:r w:rsidRPr="00A65C81">
        <w:t>" value="/sitecore/system/Modules/ExternalLinksChecker/SourceDatabases"/&gt;</w:t>
      </w:r>
    </w:p>
    <w:p w:rsidR="00A65C81" w:rsidRDefault="00A65C81" w:rsidP="00EB0B75"/>
    <w:p w:rsidR="00A65C81" w:rsidRDefault="00A65C81" w:rsidP="00EB0B75">
      <w:r>
        <w:t xml:space="preserve">The target database item contains two fields: </w:t>
      </w:r>
    </w:p>
    <w:p w:rsidR="00B00205" w:rsidRDefault="00A65C81" w:rsidP="00B00205">
      <w:pPr>
        <w:pStyle w:val="ListParagraph"/>
        <w:numPr>
          <w:ilvl w:val="0"/>
          <w:numId w:val="14"/>
        </w:numPr>
      </w:pPr>
      <w:proofErr w:type="spellStart"/>
      <w:r>
        <w:t>DatabaseName</w:t>
      </w:r>
      <w:proofErr w:type="spellEnd"/>
    </w:p>
    <w:p w:rsidR="00A65C81" w:rsidRDefault="00B00205" w:rsidP="00B00205">
      <w:pPr>
        <w:pStyle w:val="ListParagraph"/>
        <w:numPr>
          <w:ilvl w:val="0"/>
          <w:numId w:val="14"/>
        </w:numPr>
      </w:pPr>
      <w:r>
        <w:lastRenderedPageBreak/>
        <w:t>Root (defines default root item for the current target database)</w:t>
      </w:r>
    </w:p>
    <w:p w:rsidR="00B00205" w:rsidRDefault="00B00205" w:rsidP="00B00205">
      <w:pPr>
        <w:pStyle w:val="ListParagraph"/>
      </w:pPr>
    </w:p>
    <w:p w:rsidR="00B00205" w:rsidRDefault="00B00205" w:rsidP="00B00205">
      <w:pPr>
        <w:pStyle w:val="Heading2"/>
      </w:pPr>
      <w:r>
        <w:t>Configuration Settings</w:t>
      </w:r>
    </w:p>
    <w:p w:rsidR="00B00205" w:rsidRDefault="00B00205" w:rsidP="00B00205"/>
    <w:p w:rsidR="00B00205" w:rsidRDefault="00B00205" w:rsidP="00B00205">
      <w:r>
        <w:t xml:space="preserve">You can configure most ECL aspects in </w:t>
      </w:r>
      <w:proofErr w:type="spellStart"/>
      <w:r>
        <w:t>ExternalLinksChecker.config</w:t>
      </w:r>
      <w:proofErr w:type="spellEnd"/>
      <w:r>
        <w:t xml:space="preserve"> file. Here some of main settings:  </w:t>
      </w:r>
    </w:p>
    <w:p w:rsidR="00B00205" w:rsidRDefault="00B00205" w:rsidP="00B00205">
      <w:pPr>
        <w:pStyle w:val="Heading3"/>
      </w:pPr>
      <w:proofErr w:type="spellStart"/>
      <w:r w:rsidRPr="00B00205">
        <w:t>DefaultSettingDatabase</w:t>
      </w:r>
      <w:proofErr w:type="spellEnd"/>
    </w:p>
    <w:p w:rsidR="003677EE" w:rsidRDefault="003677EE" w:rsidP="00B00205"/>
    <w:p w:rsidR="00B00205" w:rsidRDefault="00B00205" w:rsidP="00B00205">
      <w:bookmarkStart w:id="12" w:name="OLE_LINK5"/>
      <w:proofErr w:type="spellStart"/>
      <w:r w:rsidRPr="00B00205">
        <w:t>DefaultSettingDatabase</w:t>
      </w:r>
      <w:proofErr w:type="spellEnd"/>
      <w:r>
        <w:t xml:space="preserve"> setting defines database name where response codes and target databases are stored. </w:t>
      </w:r>
      <w:r w:rsidR="003677EE">
        <w:t xml:space="preserve"> By default it is master database.</w:t>
      </w:r>
    </w:p>
    <w:bookmarkEnd w:id="12"/>
    <w:p w:rsidR="00B00205" w:rsidRPr="00B00205" w:rsidRDefault="00B00205" w:rsidP="00B00205">
      <w:r w:rsidRPr="00B00205">
        <w:t>&lt;setting name="</w:t>
      </w:r>
      <w:proofErr w:type="spellStart"/>
      <w:r w:rsidRPr="00B00205">
        <w:t>DefaultSettingDatabase</w:t>
      </w:r>
      <w:proofErr w:type="spellEnd"/>
      <w:r w:rsidRPr="00B00205">
        <w:t>" value="master"/&gt;</w:t>
      </w:r>
    </w:p>
    <w:p w:rsidR="00B00205" w:rsidRDefault="00B00205" w:rsidP="00B00205"/>
    <w:p w:rsidR="003677EE" w:rsidRDefault="003677EE" w:rsidP="003677EE">
      <w:pPr>
        <w:pStyle w:val="Heading3"/>
      </w:pPr>
      <w:r>
        <w:t xml:space="preserve">  </w:t>
      </w:r>
      <w:proofErr w:type="spellStart"/>
      <w:r w:rsidRPr="003677EE">
        <w:t>HttpWebRequest.Timeout</w:t>
      </w:r>
      <w:proofErr w:type="spellEnd"/>
    </w:p>
    <w:p w:rsidR="003677EE" w:rsidRDefault="003677EE" w:rsidP="003677EE"/>
    <w:p w:rsidR="003677EE" w:rsidRDefault="003677EE" w:rsidP="003677EE">
      <w:proofErr w:type="spellStart"/>
      <w:r w:rsidRPr="003677EE">
        <w:t>HttpWebRequest.Timeout</w:t>
      </w:r>
      <w:proofErr w:type="spellEnd"/>
      <w:r>
        <w:t xml:space="preserve"> setting defines timeout for the link request in milliseconds.  By default it is 8000.</w:t>
      </w:r>
    </w:p>
    <w:p w:rsidR="003677EE" w:rsidRDefault="003677EE" w:rsidP="003677EE">
      <w:r w:rsidRPr="003677EE">
        <w:t>&lt;setting name="</w:t>
      </w:r>
      <w:bookmarkStart w:id="13" w:name="OLE_LINK6"/>
      <w:bookmarkStart w:id="14" w:name="OLE_LINK7"/>
      <w:proofErr w:type="spellStart"/>
      <w:r w:rsidRPr="003677EE">
        <w:t>HttpWebRequest.Timeout</w:t>
      </w:r>
      <w:bookmarkEnd w:id="13"/>
      <w:bookmarkEnd w:id="14"/>
      <w:proofErr w:type="spellEnd"/>
      <w:r w:rsidRPr="003677EE">
        <w:t>" value="8000"/&gt;</w:t>
      </w:r>
    </w:p>
    <w:p w:rsidR="003677EE" w:rsidRDefault="003677EE" w:rsidP="003677EE"/>
    <w:p w:rsidR="00F51FD6" w:rsidRDefault="00F51FD6" w:rsidP="00F51FD6">
      <w:pPr>
        <w:pStyle w:val="Heading3"/>
      </w:pPr>
      <w:proofErr w:type="spellStart"/>
      <w:r>
        <w:t>CheckerThreadPriority</w:t>
      </w:r>
      <w:proofErr w:type="spellEnd"/>
    </w:p>
    <w:p w:rsidR="00F51FD6" w:rsidRPr="00F51FD6" w:rsidRDefault="00F51FD6" w:rsidP="00F51FD6"/>
    <w:p w:rsidR="00F51FD6" w:rsidRDefault="00F51FD6" w:rsidP="00F51FD6">
      <w:r>
        <w:t>The thread priority of checker jobs.</w:t>
      </w:r>
    </w:p>
    <w:p w:rsidR="00F51FD6" w:rsidRDefault="00F51FD6" w:rsidP="00F51FD6">
      <w:r>
        <w:t xml:space="preserve">Valid values: Lowest, </w:t>
      </w:r>
      <w:proofErr w:type="spellStart"/>
      <w:r>
        <w:t>BelowNormal</w:t>
      </w:r>
      <w:proofErr w:type="spellEnd"/>
      <w:r>
        <w:t xml:space="preserve">, Normal, </w:t>
      </w:r>
      <w:proofErr w:type="spellStart"/>
      <w:r>
        <w:t>AboveNormal</w:t>
      </w:r>
      <w:proofErr w:type="spellEnd"/>
      <w:r>
        <w:t>, Highest</w:t>
      </w:r>
    </w:p>
    <w:p w:rsidR="00F51FD6" w:rsidRDefault="00F51FD6" w:rsidP="00F51FD6">
      <w:r>
        <w:t xml:space="preserve">Default value: </w:t>
      </w:r>
      <w:proofErr w:type="spellStart"/>
      <w:r>
        <w:t>BelowNormal</w:t>
      </w:r>
      <w:proofErr w:type="spellEnd"/>
    </w:p>
    <w:p w:rsidR="00F51FD6" w:rsidRDefault="00F51FD6" w:rsidP="003677EE">
      <w:pPr>
        <w:pStyle w:val="Heading3"/>
      </w:pPr>
    </w:p>
    <w:p w:rsidR="003677EE" w:rsidRDefault="003677EE" w:rsidP="003677EE">
      <w:pPr>
        <w:pStyle w:val="Heading3"/>
      </w:pPr>
      <w:proofErr w:type="spellStart"/>
      <w:r w:rsidRPr="00A65C81">
        <w:t>SourceDatabasesRoot</w:t>
      </w:r>
      <w:proofErr w:type="spellEnd"/>
    </w:p>
    <w:p w:rsidR="003677EE" w:rsidRDefault="003677EE" w:rsidP="003677EE"/>
    <w:p w:rsidR="003677EE" w:rsidRDefault="003677EE" w:rsidP="003677EE">
      <w:bookmarkStart w:id="15" w:name="OLE_LINK9"/>
      <w:bookmarkStart w:id="16" w:name="OLE_LINK10"/>
      <w:r>
        <w:t xml:space="preserve">Read more about the setting in </w:t>
      </w:r>
      <w:hyperlink w:anchor="_Target_Databases" w:history="1">
        <w:r w:rsidRPr="003677EE">
          <w:rPr>
            <w:rStyle w:val="Hyperlink"/>
          </w:rPr>
          <w:t>Target Database</w:t>
        </w:r>
      </w:hyperlink>
      <w:r>
        <w:t xml:space="preserve"> section</w:t>
      </w:r>
    </w:p>
    <w:p w:rsidR="00F51FD6" w:rsidRPr="003677EE" w:rsidRDefault="00F51FD6" w:rsidP="003677EE"/>
    <w:bookmarkEnd w:id="15"/>
    <w:bookmarkEnd w:id="16"/>
    <w:p w:rsidR="00F51FD6" w:rsidRDefault="00F51FD6" w:rsidP="00F51FD6">
      <w:pPr>
        <w:pStyle w:val="Heading3"/>
      </w:pPr>
      <w:proofErr w:type="spellStart"/>
      <w:r>
        <w:t>SourceDatabaseTemplateID</w:t>
      </w:r>
      <w:proofErr w:type="spellEnd"/>
    </w:p>
    <w:p w:rsidR="00F51FD6" w:rsidRPr="00F51FD6" w:rsidRDefault="00F51FD6" w:rsidP="00F51FD6"/>
    <w:p w:rsidR="00F51FD6" w:rsidRDefault="00F51FD6" w:rsidP="00F51FD6">
      <w:r>
        <w:t xml:space="preserve">The </w:t>
      </w:r>
      <w:proofErr w:type="spellStart"/>
      <w:r>
        <w:t>guid</w:t>
      </w:r>
      <w:proofErr w:type="spellEnd"/>
      <w:r>
        <w:t xml:space="preserve"> of the default template for source database items (stored under /</w:t>
      </w:r>
      <w:proofErr w:type="spellStart"/>
      <w:r>
        <w:t>sitecore</w:t>
      </w:r>
      <w:proofErr w:type="spellEnd"/>
      <w:r>
        <w:t>/system/Modules/</w:t>
      </w:r>
      <w:proofErr w:type="spellStart"/>
      <w:r>
        <w:t>ExternalLinksChecker</w:t>
      </w:r>
      <w:proofErr w:type="spellEnd"/>
      <w:r>
        <w:t>/</w:t>
      </w:r>
      <w:proofErr w:type="spellStart"/>
      <w:r>
        <w:t>SourceDatabases</w:t>
      </w:r>
      <w:proofErr w:type="spellEnd"/>
      <w:r>
        <w:t>/).</w:t>
      </w:r>
    </w:p>
    <w:p w:rsidR="00B00205" w:rsidRDefault="00F51FD6" w:rsidP="00F51FD6">
      <w:r>
        <w:t xml:space="preserve">    </w:t>
      </w:r>
    </w:p>
    <w:p w:rsidR="00F51FD6" w:rsidRDefault="00F51FD6" w:rsidP="00F51FD6">
      <w:pPr>
        <w:pStyle w:val="Heading3"/>
      </w:pPr>
      <w:proofErr w:type="spellStart"/>
      <w:r>
        <w:t>SourceRootItem</w:t>
      </w:r>
      <w:proofErr w:type="spellEnd"/>
    </w:p>
    <w:p w:rsidR="00F51FD6" w:rsidRPr="00F51FD6" w:rsidRDefault="00F51FD6" w:rsidP="00F51FD6"/>
    <w:p w:rsidR="00F51FD6" w:rsidRDefault="00F51FD6" w:rsidP="00F51FD6">
      <w:r>
        <w:t>The path to the default Root Item. Can be changed in an appropriate /</w:t>
      </w:r>
      <w:proofErr w:type="spellStart"/>
      <w:r>
        <w:t>sitecore</w:t>
      </w:r>
      <w:proofErr w:type="spellEnd"/>
      <w:r>
        <w:t>/system/Modules/</w:t>
      </w:r>
      <w:proofErr w:type="spellStart"/>
      <w:r>
        <w:t>ExternalLinksChecker</w:t>
      </w:r>
      <w:proofErr w:type="spellEnd"/>
      <w:r>
        <w:t>/</w:t>
      </w:r>
      <w:proofErr w:type="spellStart"/>
      <w:r>
        <w:t>SourceDatabases</w:t>
      </w:r>
      <w:proofErr w:type="spellEnd"/>
      <w:r>
        <w:t>/ database item</w:t>
      </w:r>
    </w:p>
    <w:p w:rsidR="00F51FD6" w:rsidRDefault="00F51FD6" w:rsidP="00F51FD6">
      <w:r>
        <w:t>Default value</w:t>
      </w:r>
      <w:proofErr w:type="gramStart"/>
      <w:r>
        <w:t>:/</w:t>
      </w:r>
      <w:proofErr w:type="spellStart"/>
      <w:proofErr w:type="gramEnd"/>
      <w:r>
        <w:t>sitecore</w:t>
      </w:r>
      <w:proofErr w:type="spellEnd"/>
      <w:r>
        <w:t>/content</w:t>
      </w:r>
    </w:p>
    <w:p w:rsidR="00F51FD6" w:rsidRDefault="00F51FD6" w:rsidP="00F51FD6"/>
    <w:p w:rsidR="00F51FD6" w:rsidRDefault="00F51FD6" w:rsidP="00F51FD6"/>
    <w:p w:rsidR="003677EE" w:rsidRDefault="003677EE" w:rsidP="003677EE">
      <w:pPr>
        <w:pStyle w:val="Heading3"/>
      </w:pPr>
      <w:bookmarkStart w:id="17" w:name="OLE_LINK13"/>
      <w:proofErr w:type="spellStart"/>
      <w:r w:rsidRPr="00EB0B75">
        <w:t>ShowAllResults</w:t>
      </w:r>
      <w:proofErr w:type="spellEnd"/>
      <w:r>
        <w:t xml:space="preserve"> and </w:t>
      </w:r>
      <w:proofErr w:type="spellStart"/>
      <w:r w:rsidRPr="003677EE">
        <w:t>HttpStatusCodeFolder</w:t>
      </w:r>
      <w:proofErr w:type="spellEnd"/>
    </w:p>
    <w:bookmarkEnd w:id="17"/>
    <w:p w:rsidR="003677EE" w:rsidRDefault="003677EE" w:rsidP="003677EE"/>
    <w:p w:rsidR="003677EE" w:rsidRPr="003677EE" w:rsidRDefault="003677EE" w:rsidP="003677EE">
      <w:r w:rsidRPr="003677EE">
        <w:t>Read more about the setting</w:t>
      </w:r>
      <w:r>
        <w:t>s</w:t>
      </w:r>
      <w:r w:rsidRPr="003677EE">
        <w:t xml:space="preserve"> in </w:t>
      </w:r>
      <w:hyperlink w:anchor="_Response_Codes" w:history="1">
        <w:r w:rsidRPr="003677EE">
          <w:rPr>
            <w:rStyle w:val="Hyperlink"/>
          </w:rPr>
          <w:t>Response Codes</w:t>
        </w:r>
      </w:hyperlink>
      <w:r>
        <w:t xml:space="preserve"> </w:t>
      </w:r>
      <w:r w:rsidRPr="003677EE">
        <w:t>section</w:t>
      </w:r>
    </w:p>
    <w:p w:rsidR="00EB0B75" w:rsidRDefault="00F51FD6" w:rsidP="00F51FD6">
      <w:pPr>
        <w:pStyle w:val="Heading3"/>
      </w:pPr>
      <w:proofErr w:type="spellStart"/>
      <w:r w:rsidRPr="00F51FD6">
        <w:t>CheckerMaxThreadCount</w:t>
      </w:r>
      <w:proofErr w:type="spellEnd"/>
    </w:p>
    <w:p w:rsidR="00F51FD6" w:rsidRDefault="00F51FD6" w:rsidP="00F51FD6"/>
    <w:p w:rsidR="00F51FD6" w:rsidRDefault="00F51FD6" w:rsidP="00F51FD6">
      <w:r>
        <w:t xml:space="preserve">Set Thread Count for request processing </w:t>
      </w:r>
      <w:proofErr w:type="spellStart"/>
      <w:r>
        <w:t>ThreadPool</w:t>
      </w:r>
      <w:proofErr w:type="spellEnd"/>
    </w:p>
    <w:p w:rsidR="00F51FD6" w:rsidRPr="00F51FD6" w:rsidRDefault="00F51FD6" w:rsidP="00F51FD6">
      <w:proofErr w:type="gramStart"/>
      <w:r>
        <w:t>default</w:t>
      </w:r>
      <w:proofErr w:type="gramEnd"/>
      <w:r>
        <w:t xml:space="preserve"> value:20</w:t>
      </w:r>
    </w:p>
    <w:p w:rsidR="00F51FD6" w:rsidRDefault="00F51FD6" w:rsidP="00F51FD6">
      <w:bookmarkStart w:id="18" w:name="_Add_Custom_Fields"/>
      <w:bookmarkEnd w:id="18"/>
    </w:p>
    <w:p w:rsidR="00F51FD6" w:rsidRDefault="00F51FD6" w:rsidP="00F51FD6">
      <w:pPr>
        <w:pStyle w:val="Heading3"/>
      </w:pPr>
      <w:proofErr w:type="spellStart"/>
      <w:r>
        <w:t>AllowedProtocols</w:t>
      </w:r>
      <w:proofErr w:type="spellEnd"/>
      <w:r>
        <w:t xml:space="preserve"> </w:t>
      </w:r>
    </w:p>
    <w:p w:rsidR="00F51FD6" w:rsidRPr="00F51FD6" w:rsidRDefault="00F51FD6" w:rsidP="00F51FD6"/>
    <w:p w:rsidR="00F51FD6" w:rsidRDefault="00F51FD6" w:rsidP="00F51FD6">
      <w:r>
        <w:t xml:space="preserve">Specified request/response protocols (used in external links) allowed for checking. Should be </w:t>
      </w:r>
      <w:proofErr w:type="spellStart"/>
      <w:r>
        <w:t>splited</w:t>
      </w:r>
      <w:proofErr w:type="spellEnd"/>
      <w:r>
        <w:t xml:space="preserve"> by '|' character. Default value </w:t>
      </w:r>
      <w:proofErr w:type="spellStart"/>
      <w:r>
        <w:t>http|https</w:t>
      </w:r>
      <w:proofErr w:type="spellEnd"/>
      <w:r>
        <w:t xml:space="preserve">  </w:t>
      </w:r>
    </w:p>
    <w:p w:rsidR="00F51FD6" w:rsidRDefault="00F51FD6" w:rsidP="00F51FD6"/>
    <w:p w:rsidR="00F51FD6" w:rsidRDefault="00F51FD6" w:rsidP="00F51FD6">
      <w:pPr>
        <w:pStyle w:val="Heading3"/>
      </w:pPr>
      <w:proofErr w:type="spellStart"/>
      <w:r>
        <w:t>HttpWebRequest.Timeout</w:t>
      </w:r>
      <w:proofErr w:type="spellEnd"/>
      <w:r>
        <w:t xml:space="preserve"> </w:t>
      </w:r>
    </w:p>
    <w:p w:rsidR="00F51FD6" w:rsidRDefault="00F51FD6" w:rsidP="00F51FD6"/>
    <w:p w:rsidR="00F51FD6" w:rsidRPr="00F51FD6" w:rsidRDefault="00F51FD6" w:rsidP="00F51FD6">
      <w:r>
        <w:t xml:space="preserve">Specifies the number of </w:t>
      </w:r>
      <w:proofErr w:type="spellStart"/>
      <w:r>
        <w:t>miliseconds</w:t>
      </w:r>
      <w:proofErr w:type="spellEnd"/>
      <w:r>
        <w:t xml:space="preserve"> before </w:t>
      </w:r>
      <w:proofErr w:type="spellStart"/>
      <w:r>
        <w:t>Sitecore</w:t>
      </w:r>
      <w:proofErr w:type="spellEnd"/>
      <w:r>
        <w:t xml:space="preserve"> considers page request as expired. Default value 8000</w:t>
      </w:r>
    </w:p>
    <w:p w:rsidR="00F51FD6" w:rsidRDefault="00F51FD6" w:rsidP="003677EE">
      <w:pPr>
        <w:pStyle w:val="Heading2"/>
      </w:pPr>
    </w:p>
    <w:p w:rsidR="003677EE" w:rsidRDefault="003677EE" w:rsidP="003677EE">
      <w:pPr>
        <w:pStyle w:val="Heading2"/>
      </w:pPr>
      <w:r>
        <w:t>Add Custom Fields</w:t>
      </w:r>
    </w:p>
    <w:p w:rsidR="003677EE" w:rsidRDefault="003677EE" w:rsidP="00EB0B75"/>
    <w:p w:rsidR="003677EE" w:rsidRDefault="003677EE" w:rsidP="00EB0B75">
      <w:r>
        <w:t xml:space="preserve">You can add or remove some field type from the types for checking list. Field types are defined in the </w:t>
      </w:r>
      <w:proofErr w:type="spellStart"/>
      <w:r>
        <w:t>FieldCheckTypes</w:t>
      </w:r>
      <w:proofErr w:type="spellEnd"/>
      <w:r>
        <w:t xml:space="preserve"> node. By default they are link, general link and rich text</w:t>
      </w:r>
    </w:p>
    <w:p w:rsidR="003677EE" w:rsidRPr="00830E50" w:rsidRDefault="003677EE" w:rsidP="003677EE">
      <w:pPr>
        <w:rPr>
          <w:i/>
        </w:rPr>
      </w:pPr>
      <w:r w:rsidRPr="00830E50">
        <w:rPr>
          <w:i/>
        </w:rPr>
        <w:t>&lt;</w:t>
      </w:r>
      <w:bookmarkStart w:id="19" w:name="OLE_LINK16"/>
      <w:bookmarkStart w:id="20" w:name="OLE_LINK17"/>
      <w:proofErr w:type="spellStart"/>
      <w:r w:rsidRPr="00830E50">
        <w:rPr>
          <w:i/>
        </w:rPr>
        <w:t>FieldCheckTypes</w:t>
      </w:r>
      <w:bookmarkEnd w:id="19"/>
      <w:bookmarkEnd w:id="20"/>
      <w:proofErr w:type="spellEnd"/>
      <w:r w:rsidRPr="00830E50">
        <w:rPr>
          <w:i/>
        </w:rPr>
        <w:t>&gt;</w:t>
      </w:r>
    </w:p>
    <w:p w:rsidR="003677EE" w:rsidRPr="00830E50" w:rsidRDefault="003677EE" w:rsidP="003677EE">
      <w:pPr>
        <w:rPr>
          <w:i/>
        </w:rPr>
      </w:pPr>
      <w:r w:rsidRPr="00830E50">
        <w:rPr>
          <w:i/>
        </w:rPr>
        <w:t xml:space="preserve">      &lt;</w:t>
      </w:r>
      <w:proofErr w:type="spellStart"/>
      <w:r w:rsidRPr="00830E50">
        <w:rPr>
          <w:i/>
        </w:rPr>
        <w:t>fieldType</w:t>
      </w:r>
      <w:proofErr w:type="spellEnd"/>
      <w:r w:rsidRPr="00830E50">
        <w:rPr>
          <w:i/>
        </w:rPr>
        <w:t xml:space="preserve"> </w:t>
      </w:r>
      <w:proofErr w:type="spellStart"/>
      <w:r w:rsidRPr="00830E50">
        <w:rPr>
          <w:i/>
        </w:rPr>
        <w:t>fieldTypeName</w:t>
      </w:r>
      <w:proofErr w:type="spellEnd"/>
      <w:r w:rsidRPr="00830E50">
        <w:rPr>
          <w:i/>
        </w:rPr>
        <w:t>="link" type="</w:t>
      </w:r>
      <w:proofErr w:type="spellStart"/>
      <w:r w:rsidRPr="00830E50">
        <w:rPr>
          <w:i/>
        </w:rPr>
        <w:t>ExternalLinksChecker.TypesForChecking.CheckLinkField</w:t>
      </w:r>
      <w:proofErr w:type="spellEnd"/>
      <w:r w:rsidRPr="00830E50">
        <w:rPr>
          <w:i/>
        </w:rPr>
        <w:t xml:space="preserve">, </w:t>
      </w:r>
      <w:proofErr w:type="spellStart"/>
      <w:r w:rsidRPr="00830E50">
        <w:rPr>
          <w:i/>
        </w:rPr>
        <w:t>ExternalLinksChecker</w:t>
      </w:r>
      <w:proofErr w:type="spellEnd"/>
      <w:r w:rsidRPr="00830E50">
        <w:rPr>
          <w:i/>
        </w:rPr>
        <w:t>"/&gt;</w:t>
      </w:r>
    </w:p>
    <w:p w:rsidR="003677EE" w:rsidRPr="00830E50" w:rsidRDefault="003677EE" w:rsidP="003677EE">
      <w:pPr>
        <w:rPr>
          <w:i/>
        </w:rPr>
      </w:pPr>
      <w:bookmarkStart w:id="21" w:name="OLE_LINK18"/>
      <w:r w:rsidRPr="00830E50">
        <w:rPr>
          <w:i/>
        </w:rPr>
        <w:t xml:space="preserve">      &lt;</w:t>
      </w:r>
      <w:proofErr w:type="spellStart"/>
      <w:r w:rsidRPr="00830E50">
        <w:rPr>
          <w:i/>
        </w:rPr>
        <w:t>fieldType</w:t>
      </w:r>
      <w:proofErr w:type="spellEnd"/>
      <w:r w:rsidRPr="00830E50">
        <w:rPr>
          <w:i/>
        </w:rPr>
        <w:t xml:space="preserve"> </w:t>
      </w:r>
      <w:proofErr w:type="spellStart"/>
      <w:r w:rsidRPr="00830E50">
        <w:rPr>
          <w:i/>
        </w:rPr>
        <w:t>fieldTypeName</w:t>
      </w:r>
      <w:proofErr w:type="spellEnd"/>
      <w:r w:rsidRPr="00830E50">
        <w:rPr>
          <w:i/>
        </w:rPr>
        <w:t>="General Link" type="</w:t>
      </w:r>
      <w:proofErr w:type="spellStart"/>
      <w:r w:rsidRPr="00830E50">
        <w:rPr>
          <w:i/>
        </w:rPr>
        <w:t>ExternalLinksChecker.TypesForChecking.CheckLinkField</w:t>
      </w:r>
      <w:proofErr w:type="spellEnd"/>
      <w:r w:rsidRPr="00830E50">
        <w:rPr>
          <w:i/>
        </w:rPr>
        <w:t xml:space="preserve">, </w:t>
      </w:r>
      <w:proofErr w:type="spellStart"/>
      <w:r w:rsidRPr="00830E50">
        <w:rPr>
          <w:i/>
        </w:rPr>
        <w:t>ExternalLinksChecker</w:t>
      </w:r>
      <w:proofErr w:type="spellEnd"/>
      <w:r w:rsidRPr="00830E50">
        <w:rPr>
          <w:i/>
        </w:rPr>
        <w:t>"/&gt;</w:t>
      </w:r>
    </w:p>
    <w:bookmarkEnd w:id="21"/>
    <w:p w:rsidR="003677EE" w:rsidRPr="00830E50" w:rsidRDefault="003677EE" w:rsidP="003677EE">
      <w:pPr>
        <w:rPr>
          <w:i/>
        </w:rPr>
      </w:pPr>
      <w:r w:rsidRPr="00830E50">
        <w:rPr>
          <w:i/>
        </w:rPr>
        <w:t xml:space="preserve">      &lt;</w:t>
      </w:r>
      <w:proofErr w:type="spellStart"/>
      <w:r w:rsidRPr="00830E50">
        <w:rPr>
          <w:i/>
        </w:rPr>
        <w:t>fieldType</w:t>
      </w:r>
      <w:proofErr w:type="spellEnd"/>
      <w:r w:rsidRPr="00830E50">
        <w:rPr>
          <w:i/>
        </w:rPr>
        <w:t xml:space="preserve"> </w:t>
      </w:r>
      <w:proofErr w:type="spellStart"/>
      <w:r w:rsidRPr="00830E50">
        <w:rPr>
          <w:i/>
        </w:rPr>
        <w:t>fieldTypeName</w:t>
      </w:r>
      <w:proofErr w:type="spellEnd"/>
      <w:r w:rsidRPr="00830E50">
        <w:rPr>
          <w:i/>
        </w:rPr>
        <w:t>="rich text" type="</w:t>
      </w:r>
      <w:proofErr w:type="spellStart"/>
      <w:r w:rsidRPr="00830E50">
        <w:rPr>
          <w:i/>
        </w:rPr>
        <w:t>ExternalLinksChecker.TypesForChecking.CheckRichTextField</w:t>
      </w:r>
      <w:proofErr w:type="spellEnd"/>
      <w:r w:rsidRPr="00830E50">
        <w:rPr>
          <w:i/>
        </w:rPr>
        <w:t xml:space="preserve">, </w:t>
      </w:r>
      <w:proofErr w:type="spellStart"/>
      <w:r w:rsidRPr="00830E50">
        <w:rPr>
          <w:i/>
        </w:rPr>
        <w:t>ExternalLinksChecker</w:t>
      </w:r>
      <w:proofErr w:type="spellEnd"/>
      <w:r w:rsidRPr="00830E50">
        <w:rPr>
          <w:i/>
        </w:rPr>
        <w:t>"/&gt;</w:t>
      </w:r>
    </w:p>
    <w:p w:rsidR="003677EE" w:rsidRPr="00830E50" w:rsidRDefault="003677EE" w:rsidP="003677EE">
      <w:pPr>
        <w:rPr>
          <w:i/>
        </w:rPr>
      </w:pPr>
      <w:r w:rsidRPr="00830E50">
        <w:rPr>
          <w:i/>
        </w:rPr>
        <w:t xml:space="preserve">    &lt;/</w:t>
      </w:r>
      <w:proofErr w:type="spellStart"/>
      <w:r w:rsidRPr="00830E50">
        <w:rPr>
          <w:i/>
        </w:rPr>
        <w:t>FieldCheckTypes</w:t>
      </w:r>
      <w:proofErr w:type="spellEnd"/>
      <w:r w:rsidRPr="00830E50">
        <w:rPr>
          <w:i/>
        </w:rPr>
        <w:t>&gt;</w:t>
      </w:r>
    </w:p>
    <w:p w:rsidR="003677EE" w:rsidRDefault="003677EE" w:rsidP="003677EE"/>
    <w:p w:rsidR="003677EE" w:rsidRDefault="003677EE" w:rsidP="003677EE">
      <w:r>
        <w:t>In case to remove some type you need just to comment out the field type definition:</w:t>
      </w:r>
    </w:p>
    <w:p w:rsidR="003677EE" w:rsidRPr="00830E50" w:rsidRDefault="003677EE" w:rsidP="003677EE">
      <w:pPr>
        <w:rPr>
          <w:i/>
        </w:rPr>
      </w:pPr>
      <w:r w:rsidRPr="00830E50">
        <w:rPr>
          <w:i/>
        </w:rPr>
        <w:t xml:space="preserve">     </w:t>
      </w:r>
      <w:proofErr w:type="gramStart"/>
      <w:r w:rsidRPr="00830E50">
        <w:rPr>
          <w:i/>
        </w:rPr>
        <w:t>&lt;!--</w:t>
      </w:r>
      <w:proofErr w:type="gramEnd"/>
      <w:r w:rsidRPr="00830E50">
        <w:rPr>
          <w:i/>
        </w:rPr>
        <w:t xml:space="preserve">  &lt;</w:t>
      </w:r>
      <w:proofErr w:type="spellStart"/>
      <w:r w:rsidRPr="00830E50">
        <w:rPr>
          <w:i/>
        </w:rPr>
        <w:t>fieldType</w:t>
      </w:r>
      <w:proofErr w:type="spellEnd"/>
      <w:r w:rsidRPr="00830E50">
        <w:rPr>
          <w:i/>
        </w:rPr>
        <w:t xml:space="preserve"> </w:t>
      </w:r>
      <w:proofErr w:type="spellStart"/>
      <w:r w:rsidRPr="00830E50">
        <w:rPr>
          <w:i/>
        </w:rPr>
        <w:t>fieldTypeName</w:t>
      </w:r>
      <w:proofErr w:type="spellEnd"/>
      <w:r w:rsidRPr="00830E50">
        <w:rPr>
          <w:i/>
        </w:rPr>
        <w:t>="General Link" type="</w:t>
      </w:r>
      <w:proofErr w:type="spellStart"/>
      <w:r w:rsidRPr="00830E50">
        <w:rPr>
          <w:i/>
        </w:rPr>
        <w:t>ExternalLinksChecker.TypesForChecking.CheckLinkField</w:t>
      </w:r>
      <w:proofErr w:type="spellEnd"/>
      <w:r w:rsidRPr="00830E50">
        <w:rPr>
          <w:i/>
        </w:rPr>
        <w:t xml:space="preserve">, </w:t>
      </w:r>
      <w:proofErr w:type="spellStart"/>
      <w:r w:rsidRPr="00830E50">
        <w:rPr>
          <w:i/>
        </w:rPr>
        <w:t>ExternalLinksChecker</w:t>
      </w:r>
      <w:proofErr w:type="spellEnd"/>
      <w:r w:rsidRPr="00830E50">
        <w:rPr>
          <w:i/>
        </w:rPr>
        <w:t>"/&gt; --&gt;</w:t>
      </w:r>
    </w:p>
    <w:p w:rsidR="003677EE" w:rsidRDefault="0079237C" w:rsidP="003677EE">
      <w:r>
        <w:lastRenderedPageBreak/>
        <w:t>In case to add a new type you need to create a custom class that implements</w:t>
      </w:r>
      <w:r w:rsidRPr="0079237C">
        <w:t xml:space="preserve"> </w:t>
      </w:r>
      <w:proofErr w:type="spellStart"/>
      <w:r w:rsidRPr="0079237C">
        <w:t>ExternalLinksChecker.TypesForChecking.ITypeForChecking</w:t>
      </w:r>
      <w:proofErr w:type="spellEnd"/>
      <w:r w:rsidRPr="0079237C">
        <w:t xml:space="preserve"> interface</w:t>
      </w:r>
      <w:r>
        <w:t xml:space="preserve">.  </w:t>
      </w:r>
    </w:p>
    <w:p w:rsidR="00830E50" w:rsidRDefault="00830E50" w:rsidP="00830E50">
      <w:r>
        <w:t xml:space="preserve">It expects </w:t>
      </w:r>
      <w:proofErr w:type="gramStart"/>
      <w:r>
        <w:t xml:space="preserve">the  </w:t>
      </w:r>
      <w:proofErr w:type="spellStart"/>
      <w:r>
        <w:t>CheckFieldValue</w:t>
      </w:r>
      <w:proofErr w:type="spellEnd"/>
      <w:proofErr w:type="gramEnd"/>
      <w:r>
        <w:t xml:space="preserve"> method to be realized.  </w:t>
      </w:r>
    </w:p>
    <w:p w:rsidR="00830E50" w:rsidRPr="00830E50" w:rsidRDefault="00830E50" w:rsidP="00830E50">
      <w:pPr>
        <w:rPr>
          <w:i/>
        </w:rPr>
      </w:pPr>
      <w:proofErr w:type="gramStart"/>
      <w:r w:rsidRPr="00830E50">
        <w:rPr>
          <w:i/>
        </w:rPr>
        <w:t>public</w:t>
      </w:r>
      <w:proofErr w:type="gramEnd"/>
      <w:r w:rsidRPr="00830E50">
        <w:rPr>
          <w:i/>
        </w:rPr>
        <w:t xml:space="preserve"> List&lt;</w:t>
      </w:r>
      <w:proofErr w:type="spellStart"/>
      <w:r w:rsidRPr="00830E50">
        <w:rPr>
          <w:i/>
        </w:rPr>
        <w:t>ResponseResults</w:t>
      </w:r>
      <w:proofErr w:type="spellEnd"/>
      <w:r w:rsidRPr="00830E50">
        <w:rPr>
          <w:i/>
        </w:rPr>
        <w:t xml:space="preserve">&gt; </w:t>
      </w:r>
      <w:proofErr w:type="spellStart"/>
      <w:r w:rsidRPr="00830E50">
        <w:rPr>
          <w:i/>
        </w:rPr>
        <w:t>CheckFieldValue</w:t>
      </w:r>
      <w:proofErr w:type="spellEnd"/>
      <w:r w:rsidRPr="00830E50">
        <w:rPr>
          <w:i/>
        </w:rPr>
        <w:t>(Field field)</w:t>
      </w:r>
    </w:p>
    <w:p w:rsidR="00830E50" w:rsidRDefault="00830E50" w:rsidP="00830E50">
      <w:pPr>
        <w:rPr>
          <w:i/>
        </w:rPr>
      </w:pPr>
      <w:r w:rsidRPr="00830E50">
        <w:rPr>
          <w:i/>
        </w:rPr>
        <w:t xml:space="preserve">    {}</w:t>
      </w:r>
    </w:p>
    <w:p w:rsidR="00830E50" w:rsidRDefault="00830E50" w:rsidP="00830E50">
      <w:r>
        <w:t xml:space="preserve">The method has to parse field value, get all external links and request a result from server. You can use </w:t>
      </w:r>
      <w:proofErr w:type="spellStart"/>
      <w:r w:rsidRPr="00830E50">
        <w:t>RequestUtil</w:t>
      </w:r>
      <w:proofErr w:type="spellEnd"/>
      <w:r>
        <w:t xml:space="preserve"> for this:</w:t>
      </w:r>
    </w:p>
    <w:p w:rsidR="00830E50" w:rsidRDefault="00830E50" w:rsidP="00830E50">
      <w:r w:rsidRPr="00830E50">
        <w:t xml:space="preserve">   </w:t>
      </w:r>
      <w:proofErr w:type="gramStart"/>
      <w:r w:rsidRPr="00830E50">
        <w:t>string</w:t>
      </w:r>
      <w:proofErr w:type="gramEnd"/>
      <w:r w:rsidRPr="00830E50">
        <w:t xml:space="preserve"> code = </w:t>
      </w:r>
      <w:bookmarkStart w:id="22" w:name="OLE_LINK19"/>
      <w:bookmarkStart w:id="23" w:name="OLE_LINK20"/>
      <w:proofErr w:type="spellStart"/>
      <w:r w:rsidRPr="00830E50">
        <w:t>RequestUtil</w:t>
      </w:r>
      <w:bookmarkEnd w:id="22"/>
      <w:bookmarkEnd w:id="23"/>
      <w:r w:rsidRPr="00830E50">
        <w:t>.GetResponseCode</w:t>
      </w:r>
      <w:proofErr w:type="spellEnd"/>
      <w:r w:rsidRPr="00830E50">
        <w:t>(</w:t>
      </w:r>
      <w:proofErr w:type="spellStart"/>
      <w:r w:rsidRPr="00830E50">
        <w:t>url</w:t>
      </w:r>
      <w:proofErr w:type="spellEnd"/>
      <w:r w:rsidRPr="00830E50">
        <w:t>);</w:t>
      </w:r>
      <w:r>
        <w:t xml:space="preserve"> </w:t>
      </w:r>
    </w:p>
    <w:p w:rsidR="00830E50" w:rsidRPr="00830E50" w:rsidRDefault="00830E50" w:rsidP="00830E50">
      <w:r>
        <w:t xml:space="preserve">After that collect and return results.  </w:t>
      </w:r>
    </w:p>
    <w:p w:rsidR="00873E82" w:rsidRDefault="00873E82" w:rsidP="00873E82">
      <w:pPr>
        <w:pStyle w:val="Heading1"/>
      </w:pPr>
      <w:r>
        <w:t xml:space="preserve">How </w:t>
      </w:r>
      <w:proofErr w:type="gramStart"/>
      <w:r>
        <w:t>To</w:t>
      </w:r>
      <w:proofErr w:type="gramEnd"/>
      <w:r>
        <w:t xml:space="preserve"> Remove</w:t>
      </w:r>
    </w:p>
    <w:p w:rsidR="00873E82" w:rsidRDefault="00873E82" w:rsidP="003677EE"/>
    <w:p w:rsidR="00873E82" w:rsidRDefault="00873E82" w:rsidP="003677EE">
      <w:r>
        <w:t xml:space="preserve">In case if you want to </w:t>
      </w:r>
      <w:proofErr w:type="gramStart"/>
      <w:r>
        <w:t>remove(</w:t>
      </w:r>
      <w:proofErr w:type="gramEnd"/>
      <w:r>
        <w:t>uninstall) the External Links Checker modul</w:t>
      </w:r>
      <w:r w:rsidR="00FE6400">
        <w:t xml:space="preserve">e you need to remove all items and files installed by the package: </w:t>
      </w:r>
    </w:p>
    <w:p w:rsidR="00FE6400" w:rsidRDefault="00FE6400" w:rsidP="003677EE"/>
    <w:p w:rsidR="00FE6400" w:rsidRDefault="00FE6400" w:rsidP="00FE6400">
      <w:pPr>
        <w:pStyle w:val="ListParagraph"/>
      </w:pPr>
      <w:r>
        <w:t>STATIC FILES:</w:t>
      </w:r>
    </w:p>
    <w:p w:rsidR="00FE6400" w:rsidRDefault="00FE6400" w:rsidP="00FE6400">
      <w:pPr>
        <w:pStyle w:val="ListParagraph"/>
      </w:pPr>
    </w:p>
    <w:p w:rsidR="00FE6400" w:rsidRDefault="00FE6400" w:rsidP="00FE6400">
      <w:pPr>
        <w:pStyle w:val="ListParagraph"/>
      </w:pPr>
      <w:r>
        <w:t xml:space="preserve">- </w:t>
      </w:r>
      <w:proofErr w:type="spellStart"/>
      <w:r>
        <w:t>App_Config</w:t>
      </w:r>
      <w:proofErr w:type="spellEnd"/>
      <w:r>
        <w:t>/Include/</w:t>
      </w:r>
      <w:proofErr w:type="spellStart"/>
      <w:r>
        <w:t>ExternalLinksChecker.config</w:t>
      </w:r>
      <w:proofErr w:type="spellEnd"/>
    </w:p>
    <w:p w:rsidR="00FE6400" w:rsidRDefault="00FE6400" w:rsidP="00FE6400">
      <w:pPr>
        <w:pStyle w:val="ListParagraph"/>
      </w:pPr>
      <w:r>
        <w:t xml:space="preserve">- </w:t>
      </w:r>
      <w:proofErr w:type="spellStart"/>
      <w:proofErr w:type="gramStart"/>
      <w:r>
        <w:t>sitecore_modules</w:t>
      </w:r>
      <w:proofErr w:type="spellEnd"/>
      <w:r>
        <w:t>/Shell/</w:t>
      </w:r>
      <w:proofErr w:type="spellStart"/>
      <w:r>
        <w:t>ExternalLinksChecker</w:t>
      </w:r>
      <w:proofErr w:type="spellEnd"/>
      <w:proofErr w:type="gramEnd"/>
      <w:r>
        <w:t xml:space="preserve"> folder with files</w:t>
      </w:r>
    </w:p>
    <w:p w:rsidR="00FE6400" w:rsidRDefault="00FE6400" w:rsidP="00FE6400">
      <w:pPr>
        <w:pStyle w:val="ListParagraph"/>
      </w:pPr>
      <w:r>
        <w:t>-bin/ExternalLinksChecker.dll</w:t>
      </w:r>
    </w:p>
    <w:p w:rsidR="005D429F" w:rsidRDefault="005D429F" w:rsidP="00FE6400">
      <w:pPr>
        <w:pStyle w:val="ListParagraph"/>
      </w:pPr>
      <w:bookmarkStart w:id="24" w:name="OLE_LINK21"/>
      <w:r>
        <w:t xml:space="preserve">- </w:t>
      </w:r>
      <w:r w:rsidRPr="005D429F">
        <w:t>\</w:t>
      </w:r>
      <w:proofErr w:type="spellStart"/>
      <w:r w:rsidRPr="005D429F">
        <w:t>sitecore</w:t>
      </w:r>
      <w:proofErr w:type="spellEnd"/>
      <w:r w:rsidRPr="005D429F">
        <w:t>\shell\Applications\Content Manager\Galleries\</w:t>
      </w:r>
      <w:proofErr w:type="spellStart"/>
      <w:r w:rsidRPr="005D429F">
        <w:t>LinksChecker</w:t>
      </w:r>
      <w:proofErr w:type="spellEnd"/>
      <w:r>
        <w:t xml:space="preserve"> folder with </w:t>
      </w:r>
      <w:proofErr w:type="spellStart"/>
      <w:r>
        <w:t>subitems</w:t>
      </w:r>
      <w:proofErr w:type="spellEnd"/>
    </w:p>
    <w:bookmarkEnd w:id="24"/>
    <w:p w:rsidR="00FE6400" w:rsidRDefault="00FE6400" w:rsidP="00FE6400">
      <w:pPr>
        <w:pStyle w:val="ListParagraph"/>
      </w:pPr>
    </w:p>
    <w:p w:rsidR="00FE6400" w:rsidRDefault="00FE6400" w:rsidP="00FE6400">
      <w:pPr>
        <w:pStyle w:val="ListParagraph"/>
      </w:pPr>
      <w:r>
        <w:t>ITEMS:</w:t>
      </w:r>
    </w:p>
    <w:p w:rsidR="00FE6400" w:rsidRDefault="00FE6400" w:rsidP="00FE6400">
      <w:pPr>
        <w:pStyle w:val="ListParagraph"/>
      </w:pPr>
    </w:p>
    <w:p w:rsidR="00FE6400" w:rsidRDefault="00FE6400" w:rsidP="00FE6400">
      <w:pPr>
        <w:pStyle w:val="ListParagraph"/>
      </w:pPr>
      <w:r>
        <w:t>1. Core database</w:t>
      </w:r>
    </w:p>
    <w:p w:rsidR="00FE6400" w:rsidRDefault="00FE6400" w:rsidP="00FE6400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/content/Applications/</w:t>
      </w:r>
      <w:proofErr w:type="spellStart"/>
      <w:r>
        <w:t>ExternalLinksChecker</w:t>
      </w:r>
      <w:proofErr w:type="spellEnd"/>
    </w:p>
    <w:p w:rsidR="00FE6400" w:rsidRDefault="00FE6400" w:rsidP="00FE6400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/content/Documents and settings/All users/Start menu/Programs/</w:t>
      </w:r>
      <w:proofErr w:type="spellStart"/>
      <w:r>
        <w:t>ExternalLinkChecker</w:t>
      </w:r>
      <w:proofErr w:type="spellEnd"/>
      <w:r>
        <w:t xml:space="preserve"> </w:t>
      </w:r>
    </w:p>
    <w:p w:rsidR="00FE6400" w:rsidRDefault="00FE6400" w:rsidP="00FE6400">
      <w:pPr>
        <w:pStyle w:val="ListParagraph"/>
      </w:pPr>
    </w:p>
    <w:p w:rsidR="00FE6400" w:rsidRDefault="00FE6400" w:rsidP="00FE6400">
      <w:pPr>
        <w:pStyle w:val="ListParagraph"/>
      </w:pPr>
      <w:r>
        <w:t>2. Master database</w:t>
      </w:r>
    </w:p>
    <w:p w:rsidR="00FE6400" w:rsidRDefault="00FE6400" w:rsidP="00FE6400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/system/Modules/</w:t>
      </w:r>
      <w:proofErr w:type="spellStart"/>
      <w:r>
        <w:t>ExternalLinkChecker</w:t>
      </w:r>
      <w:proofErr w:type="spellEnd"/>
      <w:r>
        <w:t xml:space="preserve"> (module settings)</w:t>
      </w:r>
    </w:p>
    <w:p w:rsidR="00FE6400" w:rsidRDefault="00FE6400" w:rsidP="00FE6400">
      <w:pPr>
        <w:pStyle w:val="ListParagraph"/>
      </w:pPr>
      <w:r>
        <w:t xml:space="preserve">   - /</w:t>
      </w:r>
      <w:proofErr w:type="spellStart"/>
      <w:r>
        <w:t>sitecore</w:t>
      </w:r>
      <w:proofErr w:type="spellEnd"/>
      <w:r>
        <w:t>/templates/</w:t>
      </w:r>
      <w:proofErr w:type="spellStart"/>
      <w:r>
        <w:t>ExternalLinkChecker</w:t>
      </w:r>
      <w:proofErr w:type="spellEnd"/>
      <w:r>
        <w:t xml:space="preserve"> (module templates)</w:t>
      </w:r>
    </w:p>
    <w:p w:rsidR="00FE6400" w:rsidRDefault="00FE6400" w:rsidP="003677EE"/>
    <w:p w:rsidR="00873E82" w:rsidRDefault="00873E82" w:rsidP="003677EE"/>
    <w:p w:rsidR="00873E82" w:rsidRPr="00EB0B75" w:rsidRDefault="00873E82" w:rsidP="003677EE"/>
    <w:sectPr w:rsidR="00873E82" w:rsidRPr="00EB0B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3F5A0F3D"/>
    <w:multiLevelType w:val="hybridMultilevel"/>
    <w:tmpl w:val="691A7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9F0498"/>
    <w:multiLevelType w:val="hybridMultilevel"/>
    <w:tmpl w:val="0C4C254E"/>
    <w:lvl w:ilvl="0" w:tplc="94BED5A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attachedTemplate r:id="rId1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DC3"/>
    <w:rsid w:val="00131CE5"/>
    <w:rsid w:val="003677EE"/>
    <w:rsid w:val="004F05EA"/>
    <w:rsid w:val="005D429F"/>
    <w:rsid w:val="0079237C"/>
    <w:rsid w:val="00830E50"/>
    <w:rsid w:val="00873E82"/>
    <w:rsid w:val="00956DC3"/>
    <w:rsid w:val="0097231A"/>
    <w:rsid w:val="00A65C81"/>
    <w:rsid w:val="00B00205"/>
    <w:rsid w:val="00B46D4A"/>
    <w:rsid w:val="00D27FF4"/>
    <w:rsid w:val="00D9321C"/>
    <w:rsid w:val="00EB0B75"/>
    <w:rsid w:val="00F51FD6"/>
    <w:rsid w:val="00FE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32B6E-3AF9-46B3-932E-1C6B367DE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31A"/>
  </w:style>
  <w:style w:type="paragraph" w:styleId="Heading1">
    <w:name w:val="heading 1"/>
    <w:basedOn w:val="Normal"/>
    <w:next w:val="Normal"/>
    <w:link w:val="Heading1Char"/>
    <w:uiPriority w:val="9"/>
    <w:qFormat/>
    <w:rsid w:val="0097231A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31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31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1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1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1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23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1A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1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231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723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231A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7231A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1A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1A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1A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1A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1A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1A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styleId="SubtleEmphasis">
    <w:name w:val="Subtle Emphasis"/>
    <w:basedOn w:val="DefaultParagraphFont"/>
    <w:uiPriority w:val="19"/>
    <w:qFormat/>
    <w:rsid w:val="0097231A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7231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7231A"/>
    <w:rPr>
      <w:b/>
      <w:bCs/>
      <w:i/>
      <w:iCs/>
    </w:rPr>
  </w:style>
  <w:style w:type="character" w:styleId="Strong">
    <w:name w:val="Strong"/>
    <w:basedOn w:val="DefaultParagraphFont"/>
    <w:uiPriority w:val="22"/>
    <w:qFormat/>
    <w:rsid w:val="0097231A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7231A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1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1A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1A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97231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7231A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7231A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231A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231A"/>
    <w:pPr>
      <w:outlineLvl w:val="9"/>
    </w:pPr>
  </w:style>
  <w:style w:type="paragraph" w:styleId="NoSpacing">
    <w:name w:val="No Spacing"/>
    <w:uiPriority w:val="1"/>
    <w:qFormat/>
    <w:rsid w:val="0097231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77EE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23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31A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3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3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3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23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3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89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SI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DBCCA-B5D1-49D5-A0E7-2862C8EE9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(blank).dotx</Template>
  <TotalTime>244</TotalTime>
  <Pages>10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Lilia Silvestrova</dc:creator>
  <cp:keywords/>
  <cp:lastModifiedBy>Lilia Silvestrova</cp:lastModifiedBy>
  <cp:revision>8</cp:revision>
  <dcterms:created xsi:type="dcterms:W3CDTF">2014-08-21T10:56:00Z</dcterms:created>
  <dcterms:modified xsi:type="dcterms:W3CDTF">2014-12-11T09:58:00Z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</Properties>
</file>